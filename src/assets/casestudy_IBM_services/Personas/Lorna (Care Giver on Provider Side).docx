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861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788"/>
        <w:gridCol w:w="6679"/>
      </w:tblGrid>
      <w:tr w:rsidR="00953E82" w:rsidRPr="00AF7D3A" w14:paraId="4CB8CF29" w14:textId="77777777" w:rsidTr="00AC0126">
        <w:trPr>
          <w:trHeight w:val="14397"/>
        </w:trPr>
        <w:tc>
          <w:tcPr>
            <w:tcW w:w="3788" w:type="dxa"/>
            <w:tcMar>
              <w:top w:w="504" w:type="dxa"/>
              <w:right w:w="720" w:type="dxa"/>
            </w:tcMar>
          </w:tcPr>
          <w:p w14:paraId="727D46CE" w14:textId="4E40C024" w:rsidR="00523479" w:rsidRPr="00AF7D3A" w:rsidRDefault="0073234E" w:rsidP="0073234E">
            <w:pPr>
              <w:pStyle w:val="Initials"/>
              <w:tabs>
                <w:tab w:val="left" w:pos="600"/>
                <w:tab w:val="center" w:pos="1408"/>
              </w:tabs>
              <w:jc w:val="left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ab/>
            </w:r>
            <w:r>
              <w:rPr>
                <w:rFonts w:ascii="HelvNeue Roman for IBM" w:hAnsi="HelvNeue Roman for IBM"/>
              </w:rPr>
              <w:tab/>
            </w:r>
            <w:r w:rsidR="00E02DCD" w:rsidRPr="00AF7D3A">
              <w:rPr>
                <w:rFonts w:ascii="HelvNeue Roman for IBM" w:hAnsi="HelvNeue Roman for IBM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628B7EDF" wp14:editId="1201050C">
                      <wp:simplePos x="0" y="0"/>
                      <wp:positionH relativeFrom="column">
                        <wp:posOffset>40640</wp:posOffset>
                      </wp:positionH>
                      <wp:positionV relativeFrom="page">
                        <wp:posOffset>-629285</wp:posOffset>
                      </wp:positionV>
                      <wp:extent cx="6516370" cy="1780540"/>
                      <wp:effectExtent l="0" t="0" r="11430" b="0"/>
                      <wp:wrapNone/>
                      <wp:docPr id="1" name="Group 1" descr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16370" cy="1780540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430004" id="Group_x0020_1" o:spid="_x0000_s1026" alt="Header graphics" style="position:absolute;margin-left:3.2pt;margin-top:-49.5pt;width:513.1pt;height:140.2pt;z-index:-251657216;mso-position-vertical-relative:page" coordsize="6665911,18103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">
                      <v:rect id="Red_x0020_rectangle" o:spid="_x0000_s1027" style="position:absolute;left:1133475;top:419100;width:5532436;height:10058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rMw1xQAA&#10;ANsAAAAPAAAAZHJzL2Rvd25yZXYueG1sRI9Ba8JAFITvBf/D8oTemo2mVImuIoIgpRSa6sHbI/vM&#10;RrNvQ3aNaX99t1DocZiZb5jlerCN6KnztWMFkyQFQVw6XXOl4PC5e5qD8AFZY+OYFHyRh/Vq9LDE&#10;XLs7f1BfhEpECPscFZgQ2lxKXxqy6BPXEkfv7DqLIcqukrrDe4TbRk7T9EVarDkuGGxpa6i8Fjer&#10;4PUyywrTb/rv7J2Oxh3fTrutV+pxPGwWIAIN4T/8195rBc8Z/H6JP0Cuf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uszDXFAAAA2wAAAA8AAAAAAAAAAAAAAAAAlwIAAGRycy9k&#10;b3ducmV2LnhtbFBLBQYAAAAABAAEAPUAAACJAwAAAAA=&#10;" fillcolor="#ea4e4e [3204]" stroked="f" strokeweight="1pt"/>
                      <v:shapetype id="_x0000_t23" coordsize="21600,21600" o:spt="23" adj="5400" path="m0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_x0020_circle" o:spid="_x0000_s1028" type="#_x0000_t23" style="position:absolute;width:1810488;height:181038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/jUtxQAA&#10;ANsAAAAPAAAAZHJzL2Rvd25yZXYueG1sRI9BSwMxFITvgv8hPMGLtNlqEdk2LatikV6KtdDr6+a5&#10;Wdy8hCR2t/31piB4HGbmG2a+HGwnjhRi61jBZFyAIK6dbrlRsPt8Gz2BiAlZY+eYFJwownJxfTXH&#10;UrueP+i4TY3IEI4lKjAp+VLKWBuyGMfOE2fvywWLKcvQSB2wz3DbyfuieJQWW84LBj29GKq/tz9W&#10;wfnw+nxX+YfVOvSrid9XZr9Jg1K3N0M1A5FoSP/hv/a7VjCdwuVL/gFy8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j+NS3FAAAA2wAAAA8AAAAAAAAAAAAAAAAAlwIAAGRycy9k&#10;b3ducmV2LnhtbFBLBQYAAAAABAAEAPUAAACJAwAAAAA=&#10;" adj="626" fillcolor="#ea4e4e [3204]" stroked="f" strokeweight="1pt">
                        <v:stroke joinstyle="miter"/>
                      </v:shape>
                      <v:oval id="White_x0020_circle" o:spid="_x0000_s1029" style="position:absolute;left:57150;top:57150;width:1704460;height:17043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KFCVxQAA&#10;ANoAAAAPAAAAZHJzL2Rvd25yZXYueG1sRI/dasJAFITvBd9hOQXv6qaKpURXKf5R0LYYhdK7Q/Y0&#10;CWbPht3VpG/vFgpeDjPzDTNbdKYWV3K+sqzgaZiAIM6trrhQcDpuHl9A+ICssbZMCn7Jw2Le780w&#10;1bblA12zUIgIYZ+igjKEJpXS5yUZ9EPbEEfvxzqDIUpXSO2wjXBTy1GSPEuDFceFEhtalpSfs4tR&#10;sP/6OI/dZLv6fF/v2iwZT6ps963U4KF7nYII1IV7+L/9phWM4O9KvAFyf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QoUJXFAAAA2gAAAA8AAAAAAAAAAAAAAAAAlwIAAGRycy9k&#10;b3ducmV2LnhtbFBLBQYAAAAABAAEAPUAAACJAwAAAAA=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sdt>
              <w:sdtPr>
                <w:rPr>
                  <w:rFonts w:ascii="HelvNeue Roman for IBM" w:hAnsi="HelvNeue Roman for IBM"/>
                </w:rPr>
                <w:alias w:val="Initials:"/>
                <w:tag w:val="Initials:"/>
                <w:id w:val="-606576828"/>
                <w:placeholder>
                  <w:docPart w:val="4FD1F606026EBC47A7E07BF3DA45D7F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EndPr/>
              <w:sdtContent>
                <w:r w:rsidR="00CF6F3F">
                  <w:rPr>
                    <w:rFonts w:ascii="HelvNeue Roman for IBM" w:hAnsi="HelvNeue Roman for IBM"/>
                  </w:rPr>
                  <w:t>C</w:t>
                </w:r>
              </w:sdtContent>
            </w:sdt>
          </w:p>
          <w:p w14:paraId="555F50C6" w14:textId="77777777" w:rsidR="0073234E" w:rsidRDefault="0073234E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6E75886A" w14:textId="77777777" w:rsidR="000E5B64" w:rsidRDefault="000E5B64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4B1248C4" w14:textId="6AC31650" w:rsidR="00A50939" w:rsidRPr="00AF7D3A" w:rsidRDefault="00A93963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Demographics</w:t>
            </w:r>
          </w:p>
          <w:p w14:paraId="3EE4233C" w14:textId="6DFBF26C" w:rsidR="00A93963" w:rsidRPr="004D2A80" w:rsidRDefault="0075581F" w:rsidP="004D2A80">
            <w:pPr>
              <w:pStyle w:val="ListParagraph"/>
              <w:numPr>
                <w:ilvl w:val="0"/>
                <w:numId w:val="22"/>
              </w:numPr>
              <w:rPr>
                <w:rFonts w:ascii="HelvNeue Roman for IBM" w:hAnsi="HelvNeue Roman for IBM"/>
              </w:rPr>
            </w:pPr>
            <w:r w:rsidRPr="004D2A80">
              <w:rPr>
                <w:rFonts w:ascii="HelvNeue Roman for IBM" w:hAnsi="HelvNeue Roman for IBM"/>
              </w:rPr>
              <w:t>Age</w:t>
            </w:r>
            <w:r w:rsidR="001C197C" w:rsidRPr="004D2A80">
              <w:rPr>
                <w:rFonts w:ascii="HelvNeue Roman for IBM" w:hAnsi="HelvNeue Roman for IBM"/>
              </w:rPr>
              <w:t xml:space="preserve">: </w:t>
            </w:r>
            <w:r w:rsidR="0093223E">
              <w:rPr>
                <w:rFonts w:ascii="HelvNeue Roman for IBM" w:hAnsi="HelvNeue Roman for IBM"/>
              </w:rPr>
              <w:t>34</w:t>
            </w:r>
          </w:p>
          <w:p w14:paraId="598552B7" w14:textId="72FE5770" w:rsidR="00A93963" w:rsidRPr="004D2A80" w:rsidRDefault="00A93963" w:rsidP="004D2A80">
            <w:pPr>
              <w:pStyle w:val="ListParagraph"/>
              <w:numPr>
                <w:ilvl w:val="0"/>
                <w:numId w:val="22"/>
              </w:numPr>
              <w:rPr>
                <w:rFonts w:ascii="HelvNeue Roman for IBM" w:hAnsi="HelvNeue Roman for IBM"/>
              </w:rPr>
            </w:pPr>
            <w:r w:rsidRPr="004D2A80">
              <w:rPr>
                <w:rFonts w:ascii="HelvNeue Roman for IBM" w:hAnsi="HelvNeue Roman for IBM"/>
              </w:rPr>
              <w:t>Education:</w:t>
            </w:r>
            <w:r w:rsidR="0075581F" w:rsidRPr="004D2A80">
              <w:rPr>
                <w:rFonts w:ascii="HelvNeue Roman for IBM" w:hAnsi="HelvNeue Roman for IBM"/>
              </w:rPr>
              <w:t xml:space="preserve"> </w:t>
            </w:r>
            <w:r w:rsidR="00676C57">
              <w:rPr>
                <w:rFonts w:ascii="HelvNeue Roman for IBM" w:hAnsi="HelvNeue Roman for IBM"/>
              </w:rPr>
              <w:t>-</w:t>
            </w:r>
          </w:p>
          <w:p w14:paraId="639FC8C4" w14:textId="6B7AAB98" w:rsidR="003775A1" w:rsidRPr="004D2A80" w:rsidRDefault="003775A1" w:rsidP="004D2A80">
            <w:pPr>
              <w:pStyle w:val="ListParagraph"/>
              <w:numPr>
                <w:ilvl w:val="0"/>
                <w:numId w:val="22"/>
              </w:numPr>
              <w:rPr>
                <w:rFonts w:ascii="HelvNeue Roman for IBM" w:hAnsi="HelvNeue Roman for IBM"/>
              </w:rPr>
            </w:pPr>
            <w:r w:rsidRPr="004D2A80">
              <w:rPr>
                <w:rFonts w:ascii="HelvNeue Roman for IBM" w:hAnsi="HelvNeue Roman for IBM"/>
              </w:rPr>
              <w:t>Location:</w:t>
            </w:r>
            <w:r w:rsidR="0075581F" w:rsidRPr="004D2A80">
              <w:rPr>
                <w:rFonts w:ascii="HelvNeue Roman for IBM" w:hAnsi="HelvNeue Roman for IBM"/>
              </w:rPr>
              <w:t xml:space="preserve"> </w:t>
            </w:r>
            <w:r w:rsidR="0093223E">
              <w:rPr>
                <w:rFonts w:ascii="HelvNeue Roman for IBM" w:hAnsi="HelvNeue Roman for IBM"/>
              </w:rPr>
              <w:t>Home of Service User</w:t>
            </w:r>
          </w:p>
          <w:p w14:paraId="345203C4" w14:textId="04C8C0C2" w:rsidR="00682578" w:rsidRPr="004D2A80" w:rsidRDefault="009B4E60" w:rsidP="004D2A80">
            <w:pPr>
              <w:pStyle w:val="ListParagraph"/>
              <w:numPr>
                <w:ilvl w:val="0"/>
                <w:numId w:val="22"/>
              </w:numPr>
              <w:rPr>
                <w:rFonts w:ascii="HelvNeue Roman for IBM" w:hAnsi="HelvNeue Roman for IBM"/>
              </w:rPr>
            </w:pPr>
            <w:r w:rsidRPr="004D2A80">
              <w:rPr>
                <w:rFonts w:ascii="HelvNeue Roman for IBM" w:hAnsi="HelvNeue Roman for IBM"/>
              </w:rPr>
              <w:t>Background</w:t>
            </w:r>
            <w:r w:rsidR="00667E28" w:rsidRPr="004D2A80">
              <w:rPr>
                <w:rFonts w:ascii="HelvNeue Roman for IBM" w:hAnsi="HelvNeue Roman for IBM"/>
              </w:rPr>
              <w:t>:</w:t>
            </w:r>
          </w:p>
          <w:p w14:paraId="3BDAD14C" w14:textId="77777777" w:rsidR="000277F7" w:rsidRPr="00AA0BA7" w:rsidRDefault="000277F7" w:rsidP="000722C4">
            <w:pPr>
              <w:pStyle w:val="ListParagraph"/>
              <w:ind w:left="340"/>
              <w:rPr>
                <w:rFonts w:ascii="HelvNeue Roman for IBM" w:hAnsi="HelvNeue Roman for IBM"/>
              </w:rPr>
            </w:pPr>
          </w:p>
          <w:p w14:paraId="185FABDD" w14:textId="7551D764" w:rsidR="00A45ACF" w:rsidRPr="00AF7D3A" w:rsidRDefault="00A45ACF" w:rsidP="00A45ACF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Quotes</w:t>
            </w:r>
          </w:p>
          <w:p w14:paraId="60344AF7" w14:textId="17A6B717" w:rsidR="006E6626" w:rsidRDefault="006E6626" w:rsidP="00BF1B53">
            <w:pPr>
              <w:rPr>
                <w:rFonts w:ascii="HelvNeue Roman for IBM" w:hAnsi="HelvNeue Roman for IBM"/>
              </w:rPr>
            </w:pPr>
          </w:p>
          <w:p w14:paraId="60BD51B4" w14:textId="77777777" w:rsidR="00BF1B53" w:rsidRDefault="00BF1B53" w:rsidP="00BF1B53">
            <w:pPr>
              <w:rPr>
                <w:rFonts w:ascii="HelvNeue Roman for IBM" w:hAnsi="HelvNeue Roman for IBM"/>
              </w:rPr>
            </w:pPr>
          </w:p>
          <w:p w14:paraId="6EF809D7" w14:textId="77777777" w:rsidR="00BF1B53" w:rsidRDefault="00BF1B53" w:rsidP="0038274D">
            <w:pPr>
              <w:rPr>
                <w:rFonts w:ascii="HelvNeue Roman for IBM" w:hAnsi="HelvNeue Roman for IBM"/>
              </w:rPr>
            </w:pPr>
          </w:p>
          <w:p w14:paraId="70614C28" w14:textId="77777777" w:rsidR="002D1EB9" w:rsidRDefault="002D1EB9" w:rsidP="0038274D">
            <w:pPr>
              <w:rPr>
                <w:rFonts w:ascii="HelvNeue Roman for IBM" w:hAnsi="HelvNeue Roman for IBM"/>
              </w:rPr>
            </w:pPr>
          </w:p>
          <w:p w14:paraId="5FB389CC" w14:textId="636DBD56" w:rsidR="002D1EB9" w:rsidRPr="00AF7D3A" w:rsidRDefault="002D1EB9" w:rsidP="002D1EB9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Sources</w:t>
            </w:r>
          </w:p>
          <w:p w14:paraId="31858505" w14:textId="16893F11" w:rsidR="00B65D73" w:rsidRPr="00AF7D3A" w:rsidRDefault="00B65D73" w:rsidP="0093223E">
            <w:pPr>
              <w:rPr>
                <w:rFonts w:ascii="HelvNeue Roman for IBM" w:hAnsi="HelvNeue Roman for IBM"/>
              </w:rPr>
            </w:pPr>
          </w:p>
        </w:tc>
        <w:tc>
          <w:tcPr>
            <w:tcW w:w="6678" w:type="dxa"/>
            <w:tcMar>
              <w:top w:w="504" w:type="dxa"/>
              <w:left w:w="0" w:type="dxa"/>
            </w:tcMar>
          </w:tcPr>
          <w:tbl>
            <w:tblPr>
              <w:tblStyle w:val="TableGrid"/>
              <w:tblpPr w:leftFromText="180" w:rightFromText="180" w:vertAnchor="page" w:horzAnchor="page" w:tblpX="1" w:tblpY="1"/>
              <w:tblOverlap w:val="never"/>
              <w:tblW w:w="658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583"/>
            </w:tblGrid>
            <w:tr w:rsidR="00953E82" w:rsidRPr="00AF7D3A" w14:paraId="06946B3C" w14:textId="77777777" w:rsidTr="00AC0126">
              <w:trPr>
                <w:trHeight w:val="2"/>
              </w:trPr>
              <w:tc>
                <w:tcPr>
                  <w:tcW w:w="6583" w:type="dxa"/>
                  <w:vAlign w:val="center"/>
                </w:tcPr>
                <w:p w14:paraId="6A4CE63B" w14:textId="21647467" w:rsidR="00C612DA" w:rsidRPr="00AF7D3A" w:rsidRDefault="004D2EE2" w:rsidP="00C612DA">
                  <w:pPr>
                    <w:pStyle w:val="Heading1"/>
                    <w:outlineLvl w:val="0"/>
                  </w:pPr>
                  <w:sdt>
                    <w:sdtPr>
                      <w:alias w:val="Your Name:"/>
                      <w:tag w:val="Your Name:"/>
                      <w:id w:val="1982421306"/>
                      <w:placeholder>
                        <w:docPart w:val="327494A26502F8459FD7440E75F08CE0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93223E">
                        <w:t>Lorna</w:t>
                      </w:r>
                    </w:sdtContent>
                  </w:sdt>
                </w:p>
                <w:p w14:paraId="23296856" w14:textId="4AE4C798" w:rsidR="00C612DA" w:rsidRPr="009F1476" w:rsidRDefault="0093223E" w:rsidP="00AF7D3A">
                  <w:pPr>
                    <w:pStyle w:val="Heading2"/>
                    <w:outlineLvl w:val="1"/>
                    <w:rPr>
                      <w:rFonts w:ascii="HelvNeue Bold for IBM" w:hAnsi="HelvNeue Bold for IBM"/>
                    </w:rPr>
                  </w:pPr>
                  <w:r>
                    <w:rPr>
                      <w:rFonts w:ascii="HelvNeue Bold for IBM" w:hAnsi="HelvNeue Bold for IBM"/>
                    </w:rPr>
                    <w:t>Provider Care giver</w:t>
                  </w:r>
                </w:p>
              </w:tc>
            </w:tr>
          </w:tbl>
          <w:p w14:paraId="06E294EC" w14:textId="4F8103FD" w:rsidR="002C2CDD" w:rsidRPr="00AF7D3A" w:rsidRDefault="0075581F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ROLE</w:t>
            </w:r>
          </w:p>
          <w:p w14:paraId="3D77D715" w14:textId="02105CCF" w:rsidR="002C2CDD" w:rsidRPr="00AF7D3A" w:rsidRDefault="0093223E" w:rsidP="007569C1">
            <w:pPr>
              <w:pStyle w:val="Heading4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Care Giver</w:t>
            </w:r>
            <w:r w:rsidR="002C2CDD" w:rsidRPr="00AF7D3A">
              <w:rPr>
                <w:rFonts w:ascii="HelvNeue Roman for IBM" w:hAnsi="HelvNeue Roman for IBM"/>
              </w:rPr>
              <w:t xml:space="preserve"> • </w:t>
            </w:r>
            <w:r>
              <w:rPr>
                <w:rFonts w:ascii="HelvNeue Roman for IBM" w:hAnsi="HelvNeue Roman for IBM"/>
              </w:rPr>
              <w:t>Service user home</w:t>
            </w:r>
            <w:r w:rsidR="002C2CDD" w:rsidRPr="00AF7D3A">
              <w:rPr>
                <w:rFonts w:ascii="HelvNeue Roman for IBM" w:hAnsi="HelvNeue Roman for IBM"/>
              </w:rPr>
              <w:t xml:space="preserve"> • </w:t>
            </w:r>
            <w:r>
              <w:rPr>
                <w:rFonts w:ascii="HelvNeue Roman for IBM" w:hAnsi="HelvNeue Roman for IBM"/>
              </w:rPr>
              <w:t>2</w:t>
            </w:r>
            <w:r w:rsidR="0075581F">
              <w:rPr>
                <w:rFonts w:ascii="HelvNeue Roman for IBM" w:hAnsi="HelvNeue Roman for IBM"/>
              </w:rPr>
              <w:t xml:space="preserve"> years </w:t>
            </w:r>
          </w:p>
          <w:p w14:paraId="57B3AF92" w14:textId="77777777" w:rsidR="0093223E" w:rsidRDefault="00C84C32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 xml:space="preserve">Goals &amp; </w:t>
            </w:r>
            <w:r w:rsidR="00AF7D3A" w:rsidRPr="00AF7D3A">
              <w:rPr>
                <w:rFonts w:ascii="HelvNeue Bold for IBM" w:hAnsi="HelvNeue Bold for IBM"/>
              </w:rPr>
              <w:t>Tasks</w:t>
            </w:r>
          </w:p>
          <w:p w14:paraId="340B7E46" w14:textId="77777777" w:rsidR="0093223E" w:rsidRDefault="0093223E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272F24E1" w14:textId="23635047" w:rsidR="002C2CDD" w:rsidRPr="00AF7D3A" w:rsidRDefault="00A45ACF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Painponts</w:t>
            </w:r>
          </w:p>
          <w:p w14:paraId="37F80C09" w14:textId="77777777" w:rsidR="0093223E" w:rsidRDefault="0093223E" w:rsidP="00E82EC9">
            <w:pPr>
              <w:pStyle w:val="Heading3"/>
              <w:rPr>
                <w:rFonts w:ascii="HelvNeue Bold for IBM" w:hAnsi="HelvNeue Bold for IBM"/>
              </w:rPr>
            </w:pPr>
          </w:p>
          <w:p w14:paraId="56A6813C" w14:textId="2A32A750" w:rsidR="006040EA" w:rsidRPr="0093223E" w:rsidRDefault="00A90237" w:rsidP="0093223E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 xml:space="preserve">TEAM, </w:t>
            </w:r>
            <w:r w:rsidR="00E82EC9">
              <w:rPr>
                <w:rFonts w:ascii="HelvNeue Bold for IBM" w:hAnsi="HelvNeue Bold for IBM"/>
              </w:rPr>
              <w:t>Environment</w:t>
            </w:r>
            <w:r>
              <w:rPr>
                <w:rFonts w:ascii="HelvNeue Bold for IBM" w:hAnsi="HelvNeue Bold for IBM"/>
              </w:rPr>
              <w:t xml:space="preserve"> &amp; SOftware</w:t>
            </w:r>
          </w:p>
        </w:tc>
      </w:tr>
    </w:tbl>
    <w:p w14:paraId="16F4349E" w14:textId="46FB6BE0" w:rsidR="00EF7CC9" w:rsidRPr="00C4680F" w:rsidRDefault="00EF7CC9" w:rsidP="00D2573E">
      <w:pPr>
        <w:tabs>
          <w:tab w:val="left" w:pos="2340"/>
        </w:tabs>
      </w:pPr>
      <w:bookmarkStart w:id="0" w:name="_GoBack"/>
      <w:bookmarkEnd w:id="0"/>
    </w:p>
    <w:sectPr w:rsidR="00EF7CC9" w:rsidRPr="00C4680F" w:rsidSect="00E82EC9">
      <w:footerReference w:type="first" r:id="rId7"/>
      <w:pgSz w:w="12240" w:h="15840"/>
      <w:pgMar w:top="567" w:right="737" w:bottom="567" w:left="737" w:header="57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2CA4C9" w14:textId="77777777" w:rsidR="004D2EE2" w:rsidRDefault="004D2EE2" w:rsidP="00713050">
      <w:pPr>
        <w:spacing w:line="240" w:lineRule="auto"/>
      </w:pPr>
      <w:r>
        <w:separator/>
      </w:r>
    </w:p>
  </w:endnote>
  <w:endnote w:type="continuationSeparator" w:id="0">
    <w:p w14:paraId="345355C3" w14:textId="77777777" w:rsidR="004D2EE2" w:rsidRDefault="004D2EE2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panose1 w:val="020B0804020202020204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panose1 w:val="020B0604020202020204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8B8643" w14:textId="77777777" w:rsidR="00217980" w:rsidRPr="00682578" w:rsidRDefault="00217980" w:rsidP="00682578">
    <w:pPr>
      <w:pStyle w:val="Footer"/>
      <w:jc w:val="left"/>
      <w:rPr>
        <w:lang w:val="en-GB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05D3B9" w14:textId="77777777" w:rsidR="004D2EE2" w:rsidRDefault="004D2EE2" w:rsidP="00713050">
      <w:pPr>
        <w:spacing w:line="240" w:lineRule="auto"/>
      </w:pPr>
      <w:r>
        <w:separator/>
      </w:r>
    </w:p>
  </w:footnote>
  <w:footnote w:type="continuationSeparator" w:id="0">
    <w:p w14:paraId="5902ACFC" w14:textId="77777777" w:rsidR="004D2EE2" w:rsidRDefault="004D2EE2" w:rsidP="00713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92DD3"/>
    <w:multiLevelType w:val="hybridMultilevel"/>
    <w:tmpl w:val="85F0E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99558B"/>
    <w:multiLevelType w:val="hybridMultilevel"/>
    <w:tmpl w:val="FB4644FA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>
    <w:nsid w:val="10CB7CF1"/>
    <w:multiLevelType w:val="hybridMultilevel"/>
    <w:tmpl w:val="D6E6E050"/>
    <w:lvl w:ilvl="0" w:tplc="CA8A8C96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>
    <w:nsid w:val="17682243"/>
    <w:multiLevelType w:val="hybridMultilevel"/>
    <w:tmpl w:val="5E56A2EE"/>
    <w:lvl w:ilvl="0" w:tplc="CA8A8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D84560"/>
    <w:multiLevelType w:val="hybridMultilevel"/>
    <w:tmpl w:val="6D0E15FA"/>
    <w:lvl w:ilvl="0" w:tplc="CA8A8C96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">
    <w:nsid w:val="1DF2137B"/>
    <w:multiLevelType w:val="hybridMultilevel"/>
    <w:tmpl w:val="217CF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DB6668"/>
    <w:multiLevelType w:val="hybridMultilevel"/>
    <w:tmpl w:val="F0020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CB2E1D"/>
    <w:multiLevelType w:val="hybridMultilevel"/>
    <w:tmpl w:val="79AE6A66"/>
    <w:lvl w:ilvl="0" w:tplc="CA8A8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1F5010"/>
    <w:multiLevelType w:val="hybridMultilevel"/>
    <w:tmpl w:val="6792A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A05D66"/>
    <w:multiLevelType w:val="hybridMultilevel"/>
    <w:tmpl w:val="CD409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B05031"/>
    <w:multiLevelType w:val="hybridMultilevel"/>
    <w:tmpl w:val="6538A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3E1104"/>
    <w:multiLevelType w:val="hybridMultilevel"/>
    <w:tmpl w:val="DF241FD0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>
    <w:nsid w:val="4A3F2411"/>
    <w:multiLevelType w:val="hybridMultilevel"/>
    <w:tmpl w:val="B5228918"/>
    <w:lvl w:ilvl="0" w:tplc="CA8A8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185803"/>
    <w:multiLevelType w:val="hybridMultilevel"/>
    <w:tmpl w:val="6D20F42E"/>
    <w:lvl w:ilvl="0" w:tplc="CA8A8C96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>
    <w:nsid w:val="4F2F0A78"/>
    <w:multiLevelType w:val="hybridMultilevel"/>
    <w:tmpl w:val="7E60AF30"/>
    <w:lvl w:ilvl="0" w:tplc="35C4FA5E">
      <w:start w:val="1"/>
      <w:numFmt w:val="bullet"/>
      <w:lvlText w:val=""/>
      <w:lvlJc w:val="left"/>
      <w:pPr>
        <w:ind w:left="420" w:hanging="36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91473D"/>
    <w:multiLevelType w:val="hybridMultilevel"/>
    <w:tmpl w:val="4BB267B2"/>
    <w:lvl w:ilvl="0" w:tplc="62B4E780">
      <w:start w:val="1"/>
      <w:numFmt w:val="bullet"/>
      <w:lvlText w:val=""/>
      <w:lvlJc w:val="left"/>
      <w:pPr>
        <w:ind w:left="420" w:hanging="36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6">
    <w:nsid w:val="5D624CA9"/>
    <w:multiLevelType w:val="hybridMultilevel"/>
    <w:tmpl w:val="8B140344"/>
    <w:lvl w:ilvl="0" w:tplc="CA8A8C96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587C3C"/>
    <w:multiLevelType w:val="hybridMultilevel"/>
    <w:tmpl w:val="C11CF2A8"/>
    <w:lvl w:ilvl="0" w:tplc="CA8A8C96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7574AA8"/>
    <w:multiLevelType w:val="hybridMultilevel"/>
    <w:tmpl w:val="84762CD4"/>
    <w:lvl w:ilvl="0" w:tplc="CA8A8C96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893212"/>
    <w:multiLevelType w:val="hybridMultilevel"/>
    <w:tmpl w:val="28F48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5F3F53"/>
    <w:multiLevelType w:val="hybridMultilevel"/>
    <w:tmpl w:val="3B9C196A"/>
    <w:lvl w:ilvl="0" w:tplc="CA8A8C96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1">
    <w:nsid w:val="7C38370F"/>
    <w:multiLevelType w:val="hybridMultilevel"/>
    <w:tmpl w:val="043E0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19"/>
  </w:num>
  <w:num w:numId="4">
    <w:abstractNumId w:val="0"/>
  </w:num>
  <w:num w:numId="5">
    <w:abstractNumId w:val="10"/>
  </w:num>
  <w:num w:numId="6">
    <w:abstractNumId w:val="5"/>
  </w:num>
  <w:num w:numId="7">
    <w:abstractNumId w:val="6"/>
  </w:num>
  <w:num w:numId="8">
    <w:abstractNumId w:val="8"/>
  </w:num>
  <w:num w:numId="9">
    <w:abstractNumId w:val="21"/>
  </w:num>
  <w:num w:numId="10">
    <w:abstractNumId w:val="12"/>
  </w:num>
  <w:num w:numId="11">
    <w:abstractNumId w:val="14"/>
  </w:num>
  <w:num w:numId="12">
    <w:abstractNumId w:val="3"/>
  </w:num>
  <w:num w:numId="13">
    <w:abstractNumId w:val="7"/>
  </w:num>
  <w:num w:numId="14">
    <w:abstractNumId w:val="17"/>
  </w:num>
  <w:num w:numId="15">
    <w:abstractNumId w:val="18"/>
  </w:num>
  <w:num w:numId="16">
    <w:abstractNumId w:val="4"/>
  </w:num>
  <w:num w:numId="17">
    <w:abstractNumId w:val="13"/>
  </w:num>
  <w:num w:numId="18">
    <w:abstractNumId w:val="2"/>
  </w:num>
  <w:num w:numId="19">
    <w:abstractNumId w:val="1"/>
  </w:num>
  <w:num w:numId="20">
    <w:abstractNumId w:val="11"/>
  </w:num>
  <w:num w:numId="21">
    <w:abstractNumId w:val="20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D3A"/>
    <w:rsid w:val="00005602"/>
    <w:rsid w:val="000277F7"/>
    <w:rsid w:val="00030F21"/>
    <w:rsid w:val="00037ADA"/>
    <w:rsid w:val="00051681"/>
    <w:rsid w:val="000722C4"/>
    <w:rsid w:val="0007242B"/>
    <w:rsid w:val="00091382"/>
    <w:rsid w:val="000B0619"/>
    <w:rsid w:val="000B61CA"/>
    <w:rsid w:val="000E5B64"/>
    <w:rsid w:val="000F7610"/>
    <w:rsid w:val="0010128A"/>
    <w:rsid w:val="00114ED7"/>
    <w:rsid w:val="00123847"/>
    <w:rsid w:val="00140B0E"/>
    <w:rsid w:val="00141712"/>
    <w:rsid w:val="00163A60"/>
    <w:rsid w:val="0016463F"/>
    <w:rsid w:val="00164F23"/>
    <w:rsid w:val="001A1112"/>
    <w:rsid w:val="001A5CA9"/>
    <w:rsid w:val="001B0324"/>
    <w:rsid w:val="001B2AC1"/>
    <w:rsid w:val="001B2D5D"/>
    <w:rsid w:val="001B403A"/>
    <w:rsid w:val="001C197C"/>
    <w:rsid w:val="00201199"/>
    <w:rsid w:val="002178BE"/>
    <w:rsid w:val="00217980"/>
    <w:rsid w:val="00225B7F"/>
    <w:rsid w:val="00271662"/>
    <w:rsid w:val="0027404F"/>
    <w:rsid w:val="00293B83"/>
    <w:rsid w:val="002B091C"/>
    <w:rsid w:val="002C2CDD"/>
    <w:rsid w:val="002D0224"/>
    <w:rsid w:val="002D1EB9"/>
    <w:rsid w:val="002D45C6"/>
    <w:rsid w:val="002F03FA"/>
    <w:rsid w:val="002F0659"/>
    <w:rsid w:val="003047B1"/>
    <w:rsid w:val="00313E86"/>
    <w:rsid w:val="00333CD3"/>
    <w:rsid w:val="00340365"/>
    <w:rsid w:val="00342B64"/>
    <w:rsid w:val="003553FC"/>
    <w:rsid w:val="00364079"/>
    <w:rsid w:val="003736D8"/>
    <w:rsid w:val="003775A1"/>
    <w:rsid w:val="0038274D"/>
    <w:rsid w:val="003C0B45"/>
    <w:rsid w:val="003C5528"/>
    <w:rsid w:val="003D0DF2"/>
    <w:rsid w:val="004020A5"/>
    <w:rsid w:val="004077FB"/>
    <w:rsid w:val="00415600"/>
    <w:rsid w:val="004172E2"/>
    <w:rsid w:val="00424DD9"/>
    <w:rsid w:val="00434B0B"/>
    <w:rsid w:val="00436184"/>
    <w:rsid w:val="0046104A"/>
    <w:rsid w:val="00467919"/>
    <w:rsid w:val="004717C5"/>
    <w:rsid w:val="004918AE"/>
    <w:rsid w:val="004956A6"/>
    <w:rsid w:val="004B0659"/>
    <w:rsid w:val="004C59E2"/>
    <w:rsid w:val="004C7145"/>
    <w:rsid w:val="004D2A80"/>
    <w:rsid w:val="004D2EE2"/>
    <w:rsid w:val="00511E84"/>
    <w:rsid w:val="00523479"/>
    <w:rsid w:val="0052629F"/>
    <w:rsid w:val="00543DB7"/>
    <w:rsid w:val="00561640"/>
    <w:rsid w:val="0056726B"/>
    <w:rsid w:val="005729B0"/>
    <w:rsid w:val="005951FC"/>
    <w:rsid w:val="005A073E"/>
    <w:rsid w:val="005E3573"/>
    <w:rsid w:val="006040EA"/>
    <w:rsid w:val="0060630C"/>
    <w:rsid w:val="00614C2E"/>
    <w:rsid w:val="00616B9E"/>
    <w:rsid w:val="006212CC"/>
    <w:rsid w:val="00632DD1"/>
    <w:rsid w:val="00641630"/>
    <w:rsid w:val="00667E28"/>
    <w:rsid w:val="00676C57"/>
    <w:rsid w:val="00682578"/>
    <w:rsid w:val="00684488"/>
    <w:rsid w:val="006A3CE7"/>
    <w:rsid w:val="006A6A0F"/>
    <w:rsid w:val="006C4C50"/>
    <w:rsid w:val="006D76B1"/>
    <w:rsid w:val="006E18B0"/>
    <w:rsid w:val="006E6626"/>
    <w:rsid w:val="006F1CA8"/>
    <w:rsid w:val="006F6A27"/>
    <w:rsid w:val="00713050"/>
    <w:rsid w:val="0073234E"/>
    <w:rsid w:val="00741125"/>
    <w:rsid w:val="00746F7F"/>
    <w:rsid w:val="00752CC5"/>
    <w:rsid w:val="0075581F"/>
    <w:rsid w:val="007569C1"/>
    <w:rsid w:val="00757AE9"/>
    <w:rsid w:val="00763832"/>
    <w:rsid w:val="00764C3A"/>
    <w:rsid w:val="007658CA"/>
    <w:rsid w:val="007A0678"/>
    <w:rsid w:val="007A180B"/>
    <w:rsid w:val="007D2696"/>
    <w:rsid w:val="007F0057"/>
    <w:rsid w:val="007F44D3"/>
    <w:rsid w:val="00811117"/>
    <w:rsid w:val="00826CCA"/>
    <w:rsid w:val="00841146"/>
    <w:rsid w:val="00844D54"/>
    <w:rsid w:val="008621AA"/>
    <w:rsid w:val="0088504C"/>
    <w:rsid w:val="0089382B"/>
    <w:rsid w:val="008A1907"/>
    <w:rsid w:val="008C0FE6"/>
    <w:rsid w:val="008C6BCA"/>
    <w:rsid w:val="008C7B50"/>
    <w:rsid w:val="008E6F67"/>
    <w:rsid w:val="0093223E"/>
    <w:rsid w:val="00953E82"/>
    <w:rsid w:val="00966617"/>
    <w:rsid w:val="00980D6C"/>
    <w:rsid w:val="009B3C40"/>
    <w:rsid w:val="009B4E60"/>
    <w:rsid w:val="009F1476"/>
    <w:rsid w:val="009F24DE"/>
    <w:rsid w:val="00A0201F"/>
    <w:rsid w:val="00A21BA6"/>
    <w:rsid w:val="00A42540"/>
    <w:rsid w:val="00A45ACF"/>
    <w:rsid w:val="00A50939"/>
    <w:rsid w:val="00A90237"/>
    <w:rsid w:val="00A93963"/>
    <w:rsid w:val="00A955DA"/>
    <w:rsid w:val="00AA0BA7"/>
    <w:rsid w:val="00AA6A40"/>
    <w:rsid w:val="00AC0126"/>
    <w:rsid w:val="00AF7D3A"/>
    <w:rsid w:val="00B5664D"/>
    <w:rsid w:val="00B65D73"/>
    <w:rsid w:val="00B90E9C"/>
    <w:rsid w:val="00B94906"/>
    <w:rsid w:val="00BA5B40"/>
    <w:rsid w:val="00BB33DF"/>
    <w:rsid w:val="00BD0206"/>
    <w:rsid w:val="00BF1B53"/>
    <w:rsid w:val="00BF5DDD"/>
    <w:rsid w:val="00C04E0F"/>
    <w:rsid w:val="00C2098A"/>
    <w:rsid w:val="00C20DA1"/>
    <w:rsid w:val="00C4680F"/>
    <w:rsid w:val="00C5444A"/>
    <w:rsid w:val="00C612DA"/>
    <w:rsid w:val="00C7741E"/>
    <w:rsid w:val="00C84C32"/>
    <w:rsid w:val="00C875AB"/>
    <w:rsid w:val="00CA3DF1"/>
    <w:rsid w:val="00CA4581"/>
    <w:rsid w:val="00CC17F5"/>
    <w:rsid w:val="00CE090D"/>
    <w:rsid w:val="00CE18D5"/>
    <w:rsid w:val="00CF6F3F"/>
    <w:rsid w:val="00CF77AC"/>
    <w:rsid w:val="00D04109"/>
    <w:rsid w:val="00D2192F"/>
    <w:rsid w:val="00D2573E"/>
    <w:rsid w:val="00D4220F"/>
    <w:rsid w:val="00D56482"/>
    <w:rsid w:val="00D6063C"/>
    <w:rsid w:val="00D7012D"/>
    <w:rsid w:val="00DA328A"/>
    <w:rsid w:val="00DD5576"/>
    <w:rsid w:val="00DD6416"/>
    <w:rsid w:val="00DF4E0A"/>
    <w:rsid w:val="00E02DCD"/>
    <w:rsid w:val="00E12C60"/>
    <w:rsid w:val="00E1586D"/>
    <w:rsid w:val="00E22E87"/>
    <w:rsid w:val="00E57630"/>
    <w:rsid w:val="00E71FEE"/>
    <w:rsid w:val="00E82EC9"/>
    <w:rsid w:val="00E86C2B"/>
    <w:rsid w:val="00E967E5"/>
    <w:rsid w:val="00E96AD6"/>
    <w:rsid w:val="00EB7753"/>
    <w:rsid w:val="00EC2917"/>
    <w:rsid w:val="00EF7CC9"/>
    <w:rsid w:val="00F207C0"/>
    <w:rsid w:val="00F20AE5"/>
    <w:rsid w:val="00F32D2B"/>
    <w:rsid w:val="00F645C7"/>
    <w:rsid w:val="00F656B0"/>
    <w:rsid w:val="00F65BAB"/>
    <w:rsid w:val="00F90531"/>
    <w:rsid w:val="00FB28CD"/>
    <w:rsid w:val="00FC37CE"/>
    <w:rsid w:val="00FE1263"/>
    <w:rsid w:val="00FE5CE8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B349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AC1"/>
  </w:style>
  <w:style w:type="paragraph" w:styleId="Heading1">
    <w:name w:val="heading 1"/>
    <w:basedOn w:val="Normal"/>
    <w:link w:val="Heading1Char"/>
    <w:uiPriority w:val="9"/>
    <w:qFormat/>
    <w:rsid w:val="00D4220F"/>
    <w:pPr>
      <w:keepNext/>
      <w:keepLines/>
      <w:spacing w:before="60" w:after="80" w:line="240" w:lineRule="auto"/>
      <w:contextualSpacing/>
      <w:jc w:val="right"/>
      <w:outlineLvl w:val="0"/>
    </w:pPr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AF7D3A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="HelvNeue Roman for IBM" w:eastAsiaTheme="majorEastAsia" w:hAnsi="HelvNeue Roman for IBM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7D3A"/>
    <w:rPr>
      <w:rFonts w:ascii="HelvNeue Roman for IBM" w:eastAsiaTheme="majorEastAsia" w:hAnsi="HelvNeue Roman for IBM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4220F"/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CE18D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0E5B64"/>
    <w:pPr>
      <w:spacing w:after="80" w:line="240" w:lineRule="auto"/>
      <w:ind w:right="284"/>
      <w:contextualSpacing/>
      <w:jc w:val="center"/>
    </w:pPr>
    <w:rPr>
      <w:rFonts w:ascii="HelvNeue Bold for IBM" w:hAnsi="HelvNeue Bold for IBM"/>
      <w:caps/>
      <w:color w:val="EA4E4E" w:themeColor="accent1"/>
      <w:sz w:val="96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rsid w:val="00AA0B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5D73"/>
    <w:rPr>
      <w:color w:val="0563C1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D0224"/>
    <w:pPr>
      <w:spacing w:line="240" w:lineRule="auto"/>
    </w:pPr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D0224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6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glossaryDocument" Target="glossary/document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Saar/Library/Containers/com.microsoft.Word/Data/Library/Caches/6153/TM16392737/Polished%20resume,%20designed%20by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FD1F606026EBC47A7E07BF3DA45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41545-3A55-E244-9D47-3F8DF234D45C}"/>
      </w:docPartPr>
      <w:docPartBody>
        <w:p w:rsidR="00CF1BAE" w:rsidRDefault="00B413D0">
          <w:pPr>
            <w:pStyle w:val="4FD1F606026EBC47A7E07BF3DA45D7FC"/>
          </w:pPr>
          <w:r w:rsidRPr="00333CD3">
            <w:t>YN</w:t>
          </w:r>
        </w:p>
      </w:docPartBody>
    </w:docPart>
    <w:docPart>
      <w:docPartPr>
        <w:name w:val="327494A26502F8459FD7440E75F08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EF98-C9E7-3A42-9885-CED1D2A6ECE5}"/>
      </w:docPartPr>
      <w:docPartBody>
        <w:p w:rsidR="00CF1BAE" w:rsidRDefault="00B413D0">
          <w:pPr>
            <w:pStyle w:val="327494A26502F8459FD7440E75F08CE0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panose1 w:val="020B0804020202020204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panose1 w:val="020B0604020202020204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7CD"/>
    <w:rsid w:val="000C3AEE"/>
    <w:rsid w:val="001437CD"/>
    <w:rsid w:val="004E54DE"/>
    <w:rsid w:val="00833B19"/>
    <w:rsid w:val="008F03E9"/>
    <w:rsid w:val="00AB03EB"/>
    <w:rsid w:val="00B413D0"/>
    <w:rsid w:val="00BA5B77"/>
    <w:rsid w:val="00C737E4"/>
    <w:rsid w:val="00CF1BAE"/>
    <w:rsid w:val="00E06067"/>
    <w:rsid w:val="00FE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FD1F606026EBC47A7E07BF3DA45D7FC">
    <w:name w:val="4FD1F606026EBC47A7E07BF3DA45D7FC"/>
  </w:style>
  <w:style w:type="paragraph" w:customStyle="1" w:styleId="10AF2DC723663849AA254AD686597860">
    <w:name w:val="10AF2DC723663849AA254AD686597860"/>
  </w:style>
  <w:style w:type="paragraph" w:customStyle="1" w:styleId="69606D05E472A543A4F963652FED5E53">
    <w:name w:val="69606D05E472A543A4F963652FED5E53"/>
  </w:style>
  <w:style w:type="paragraph" w:customStyle="1" w:styleId="823AC1847298F04ABB49D001C80D0EA1">
    <w:name w:val="823AC1847298F04ABB49D001C80D0EA1"/>
  </w:style>
  <w:style w:type="paragraph" w:customStyle="1" w:styleId="AE285E29EBB8144097B771F32A0D7EE6">
    <w:name w:val="AE285E29EBB8144097B771F32A0D7EE6"/>
  </w:style>
  <w:style w:type="paragraph" w:customStyle="1" w:styleId="327494A26502F8459FD7440E75F08CE0">
    <w:name w:val="327494A26502F8459FD7440E75F08CE0"/>
  </w:style>
  <w:style w:type="paragraph" w:customStyle="1" w:styleId="D4850C71EA49D242819EC43147367A19">
    <w:name w:val="D4850C71EA49D242819EC43147367A19"/>
  </w:style>
  <w:style w:type="paragraph" w:customStyle="1" w:styleId="FAA90444962E504886FE95A3E3373419">
    <w:name w:val="FAA90444962E504886FE95A3E3373419"/>
  </w:style>
  <w:style w:type="paragraph" w:customStyle="1" w:styleId="54BE60D4AD464346949FE9B9A606C227">
    <w:name w:val="54BE60D4AD464346949FE9B9A606C227"/>
  </w:style>
  <w:style w:type="paragraph" w:customStyle="1" w:styleId="AE2F646DF088024DABA98088786DE62D">
    <w:name w:val="AE2F646DF088024DABA98088786DE62D"/>
  </w:style>
  <w:style w:type="paragraph" w:customStyle="1" w:styleId="21731DC2DDCC34478C1A42931A7C1AD2">
    <w:name w:val="21731DC2DDCC34478C1A42931A7C1AD2"/>
  </w:style>
  <w:style w:type="paragraph" w:customStyle="1" w:styleId="5EF70E704528FF489BBF36ECBF9524C5">
    <w:name w:val="5EF70E704528FF489BBF36ECBF9524C5"/>
  </w:style>
  <w:style w:type="paragraph" w:customStyle="1" w:styleId="2FC81127D65A794189A9DDBE24680EF4">
    <w:name w:val="2FC81127D65A794189A9DDBE24680EF4"/>
  </w:style>
  <w:style w:type="paragraph" w:customStyle="1" w:styleId="8ACF24FF668B1845AD8D2AF21920A4A2">
    <w:name w:val="8ACF24FF668B1845AD8D2AF21920A4A2"/>
  </w:style>
  <w:style w:type="paragraph" w:customStyle="1" w:styleId="60E84B3805147F409323B68D99D3162B">
    <w:name w:val="60E84B3805147F409323B68D99D3162B"/>
  </w:style>
  <w:style w:type="paragraph" w:customStyle="1" w:styleId="74BB0CCB05861E4983173E292805CA83">
    <w:name w:val="74BB0CCB05861E4983173E292805CA83"/>
  </w:style>
  <w:style w:type="paragraph" w:customStyle="1" w:styleId="22461773DD3EDA4C9F708ACE6EDF056B">
    <w:name w:val="22461773DD3EDA4C9F708ACE6EDF056B"/>
  </w:style>
  <w:style w:type="paragraph" w:customStyle="1" w:styleId="16F2EA3915A5984BBF03343DF0C6BA8C">
    <w:name w:val="16F2EA3915A5984BBF03343DF0C6BA8C"/>
  </w:style>
  <w:style w:type="paragraph" w:customStyle="1" w:styleId="486AECF1D7DFFD4F80389A6CE18F93FC">
    <w:name w:val="486AECF1D7DFFD4F80389A6CE18F93FC"/>
  </w:style>
  <w:style w:type="paragraph" w:customStyle="1" w:styleId="DC44E3950098F242B71A1D59ED1966A8">
    <w:name w:val="DC44E3950098F242B71A1D59ED1966A8"/>
  </w:style>
  <w:style w:type="paragraph" w:customStyle="1" w:styleId="F1071D0CECAE7E4693B1481DDDF82B7F">
    <w:name w:val="F1071D0CECAE7E4693B1481DDDF82B7F"/>
  </w:style>
  <w:style w:type="paragraph" w:customStyle="1" w:styleId="3E353859684B1642B64F0D9309D5D849">
    <w:name w:val="3E353859684B1642B64F0D9309D5D849"/>
  </w:style>
  <w:style w:type="paragraph" w:customStyle="1" w:styleId="893055FCB417964DA5D069E6F7C16D37">
    <w:name w:val="893055FCB417964DA5D069E6F7C16D37"/>
  </w:style>
  <w:style w:type="paragraph" w:customStyle="1" w:styleId="2141EE025D2BEC4E9DF00963B3DEC016">
    <w:name w:val="2141EE025D2BEC4E9DF00963B3DEC016"/>
  </w:style>
  <w:style w:type="paragraph" w:customStyle="1" w:styleId="1C4B1A349B580846ABFA4D9B404B22C1">
    <w:name w:val="1C4B1A349B580846ABFA4D9B404B22C1"/>
  </w:style>
  <w:style w:type="paragraph" w:customStyle="1" w:styleId="CC2B0603AA8526408D0D6DBB265710B3">
    <w:name w:val="CC2B0603AA8526408D0D6DBB265710B3"/>
  </w:style>
  <w:style w:type="paragraph" w:customStyle="1" w:styleId="A8763C2EA663284BB2B82EF6EBF423CD">
    <w:name w:val="A8763C2EA663284BB2B82EF6EBF423CD"/>
  </w:style>
  <w:style w:type="paragraph" w:customStyle="1" w:styleId="833DC4BCB6859E4C971BFD8457C06E42">
    <w:name w:val="833DC4BCB6859E4C971BFD8457C06E42"/>
  </w:style>
  <w:style w:type="paragraph" w:customStyle="1" w:styleId="227CBE581B670F4980F41F3617413442">
    <w:name w:val="227CBE581B670F4980F41F3617413442"/>
  </w:style>
  <w:style w:type="paragraph" w:customStyle="1" w:styleId="FFA84452221E3746A489E15E0AB1F6DE">
    <w:name w:val="FFA84452221E3746A489E15E0AB1F6DE"/>
  </w:style>
  <w:style w:type="paragraph" w:customStyle="1" w:styleId="1D936A470F00D747AB8B37CAC31FF5EE">
    <w:name w:val="1D936A470F00D747AB8B37CAC31FF5EE"/>
  </w:style>
  <w:style w:type="paragraph" w:customStyle="1" w:styleId="5DE0B025852F8B449F91C52C4532F16D">
    <w:name w:val="5DE0B025852F8B449F91C52C4532F16D"/>
  </w:style>
  <w:style w:type="paragraph" w:customStyle="1" w:styleId="081812F0E330D245BE65FCD08BD42E66">
    <w:name w:val="081812F0E330D245BE65FCD08BD42E66"/>
  </w:style>
  <w:style w:type="paragraph" w:customStyle="1" w:styleId="9C49FC31A009F4439359A1C551AFB3EB">
    <w:name w:val="9C49FC31A009F4439359A1C551AFB3EB"/>
  </w:style>
  <w:style w:type="paragraph" w:customStyle="1" w:styleId="1B117902EB09B145BFEF2EC19C00E6C7">
    <w:name w:val="1B117902EB09B145BFEF2EC19C00E6C7"/>
  </w:style>
  <w:style w:type="paragraph" w:customStyle="1" w:styleId="B32E8DCE9FC2C547AAE8AD1F450E44BB">
    <w:name w:val="B32E8DCE9FC2C547AAE8AD1F450E44BB"/>
  </w:style>
  <w:style w:type="paragraph" w:customStyle="1" w:styleId="A2E6AAA8BDC7AE4FA5315F8CB40297C3">
    <w:name w:val="A2E6AAA8BDC7AE4FA5315F8CB40297C3"/>
  </w:style>
  <w:style w:type="paragraph" w:customStyle="1" w:styleId="130955E25FEADA4EB095D54CA8C957BC">
    <w:name w:val="130955E25FEADA4EB095D54CA8C957BC"/>
  </w:style>
  <w:style w:type="paragraph" w:customStyle="1" w:styleId="134BD6F5EFEB2047804E3E77462C6F9D">
    <w:name w:val="134BD6F5EFEB2047804E3E77462C6F9D"/>
  </w:style>
  <w:style w:type="paragraph" w:customStyle="1" w:styleId="9994EC1E88B92D46B4D587DFDA237ACC">
    <w:name w:val="9994EC1E88B92D46B4D587DFDA237ACC"/>
  </w:style>
  <w:style w:type="paragraph" w:customStyle="1" w:styleId="17FC661E56F0B048B3DEF2B884A5702C">
    <w:name w:val="17FC661E56F0B048B3DEF2B884A5702C"/>
    <w:rsid w:val="001437CD"/>
  </w:style>
  <w:style w:type="paragraph" w:customStyle="1" w:styleId="B89C21EE9E50A84D8233D3C2C4CC8DBC">
    <w:name w:val="B89C21EE9E50A84D8233D3C2C4CC8DBC"/>
    <w:rsid w:val="001437CD"/>
  </w:style>
  <w:style w:type="paragraph" w:customStyle="1" w:styleId="7ACB0E1388E92C4C9D6478A9D504E416">
    <w:name w:val="7ACB0E1388E92C4C9D6478A9D504E416"/>
    <w:rsid w:val="001437CD"/>
  </w:style>
  <w:style w:type="paragraph" w:customStyle="1" w:styleId="80AF1FBEE77A3644A1169A8A8F4DAF7E">
    <w:name w:val="80AF1FBEE77A3644A1169A8A8F4DAF7E"/>
    <w:rsid w:val="001437CD"/>
  </w:style>
  <w:style w:type="paragraph" w:customStyle="1" w:styleId="842C0D250884DA4089039926520AC87F">
    <w:name w:val="842C0D250884DA4089039926520AC87F"/>
    <w:rsid w:val="001437CD"/>
  </w:style>
  <w:style w:type="paragraph" w:customStyle="1" w:styleId="A7C12200421177489004BC479F3C9273">
    <w:name w:val="A7C12200421177489004BC479F3C9273"/>
    <w:rsid w:val="001437CD"/>
  </w:style>
  <w:style w:type="paragraph" w:customStyle="1" w:styleId="EE7CBE2BB6A5054AA8FFF2636958C076">
    <w:name w:val="EE7CBE2BB6A5054AA8FFF2636958C076"/>
    <w:rsid w:val="001437CD"/>
  </w:style>
  <w:style w:type="paragraph" w:customStyle="1" w:styleId="F290D1FC9276D4498FBD8A81E2E7F621">
    <w:name w:val="F290D1FC9276D4498FBD8A81E2E7F621"/>
    <w:rsid w:val="001437CD"/>
  </w:style>
  <w:style w:type="paragraph" w:customStyle="1" w:styleId="2BBA1569BFF56F4190EE904D5614BC47">
    <w:name w:val="2BBA1569BFF56F4190EE904D5614BC47"/>
    <w:rsid w:val="001437CD"/>
  </w:style>
  <w:style w:type="paragraph" w:customStyle="1" w:styleId="CA77F05890B8534CBF6BC49CD34180E4">
    <w:name w:val="CA77F05890B8534CBF6BC49CD34180E4"/>
    <w:rsid w:val="001437CD"/>
  </w:style>
  <w:style w:type="paragraph" w:customStyle="1" w:styleId="40D4CAA072FF134AB194DDA87E04404A">
    <w:name w:val="40D4CAA072FF134AB194DDA87E04404A"/>
    <w:rsid w:val="001437CD"/>
  </w:style>
  <w:style w:type="paragraph" w:customStyle="1" w:styleId="509E171BBBF86546BD643D3AD1B74B5A">
    <w:name w:val="509E171BBBF86546BD643D3AD1B74B5A"/>
    <w:rsid w:val="001437CD"/>
  </w:style>
  <w:style w:type="paragraph" w:customStyle="1" w:styleId="9DE23298FD8C4841A8B2EEBF6B75FBCE">
    <w:name w:val="9DE23298FD8C4841A8B2EEBF6B75FBCE"/>
    <w:rsid w:val="001437CD"/>
  </w:style>
  <w:style w:type="paragraph" w:customStyle="1" w:styleId="882AB12BB50F1D429805303B0A99405D">
    <w:name w:val="882AB12BB50F1D429805303B0A99405D"/>
    <w:rsid w:val="001437CD"/>
  </w:style>
  <w:style w:type="paragraph" w:customStyle="1" w:styleId="A369046DCE438A4383DEB078EB76E2A7">
    <w:name w:val="A369046DCE438A4383DEB078EB76E2A7"/>
    <w:rsid w:val="001437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Polished resume, designed by MOO.dotx</Template>
  <TotalTime>119</TotalTime>
  <Pages>2</Pages>
  <Words>35</Words>
  <Characters>205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</Company>
  <LinksUpToDate>false</LinksUpToDate>
  <CharactersWithSpaces>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Lorna</dc:creator>
  <cp:keywords/>
  <dc:description/>
  <cp:lastModifiedBy>SAAR Byrne</cp:lastModifiedBy>
  <cp:revision>111</cp:revision>
  <dcterms:created xsi:type="dcterms:W3CDTF">2016-10-17T09:22:00Z</dcterms:created>
  <dcterms:modified xsi:type="dcterms:W3CDTF">2016-11-10T14:52:00Z</dcterms:modified>
</cp:coreProperties>
</file>