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861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788"/>
        <w:gridCol w:w="6679"/>
      </w:tblGrid>
      <w:tr w:rsidR="00953E82" w:rsidRPr="00AF7D3A" w14:paraId="4CB8CF29" w14:textId="77777777" w:rsidTr="00AC0126">
        <w:trPr>
          <w:trHeight w:val="14397"/>
        </w:trPr>
        <w:tc>
          <w:tcPr>
            <w:tcW w:w="3788" w:type="dxa"/>
            <w:tcMar>
              <w:top w:w="504" w:type="dxa"/>
              <w:right w:w="720" w:type="dxa"/>
            </w:tcMar>
          </w:tcPr>
          <w:p w14:paraId="727D46CE" w14:textId="5638E3BC" w:rsidR="00523479" w:rsidRPr="00AF7D3A" w:rsidRDefault="0073234E" w:rsidP="0073234E">
            <w:pPr>
              <w:pStyle w:val="Initials"/>
              <w:tabs>
                <w:tab w:val="left" w:pos="600"/>
                <w:tab w:val="center" w:pos="1408"/>
              </w:tabs>
              <w:jc w:val="left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ab/>
            </w:r>
            <w:r>
              <w:rPr>
                <w:rFonts w:ascii="HelvNeue Roman for IBM" w:hAnsi="HelvNeue Roman for IBM"/>
              </w:rPr>
              <w:tab/>
            </w:r>
            <w:r w:rsidR="00E02DCD" w:rsidRPr="00AF7D3A">
              <w:rPr>
                <w:rFonts w:ascii="HelvNeue Roman for IBM" w:hAnsi="HelvNeue Roman for IBM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628B7EDF" wp14:editId="1201050C">
                      <wp:simplePos x="0" y="0"/>
                      <wp:positionH relativeFrom="column">
                        <wp:posOffset>40640</wp:posOffset>
                      </wp:positionH>
                      <wp:positionV relativeFrom="page">
                        <wp:posOffset>-629285</wp:posOffset>
                      </wp:positionV>
                      <wp:extent cx="6516370" cy="1780540"/>
                      <wp:effectExtent l="0" t="0" r="11430" b="0"/>
                      <wp:wrapNone/>
                      <wp:docPr id="1" name="Group 1" descr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16370" cy="1780540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430004" id="Group_x0020_1" o:spid="_x0000_s1026" alt="Header graphics" style="position:absolute;margin-left:3.2pt;margin-top:-49.5pt;width:513.1pt;height:140.2pt;z-index:-251657216;mso-position-vertical-relative:page" coordsize="6665911,18103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">
                      <v:rect id="Red_x0020_rectangle" o:spid="_x0000_s1027" style="position:absolute;left:1133475;top:419100;width:5532436;height:10058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rMw1xQAA&#10;ANsAAAAPAAAAZHJzL2Rvd25yZXYueG1sRI9Ba8JAFITvBf/D8oTemo2mVImuIoIgpRSa6sHbI/vM&#10;RrNvQ3aNaX99t1DocZiZb5jlerCN6KnztWMFkyQFQVw6XXOl4PC5e5qD8AFZY+OYFHyRh/Vq9LDE&#10;XLs7f1BfhEpECPscFZgQ2lxKXxqy6BPXEkfv7DqLIcqukrrDe4TbRk7T9EVarDkuGGxpa6i8Fjer&#10;4PUyywrTb/rv7J2Oxh3fTrutV+pxPGwWIAIN4T/8195rBc8Z/H6JP0Cuf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uszDXFAAAA2wAAAA8AAAAAAAAAAAAAAAAAlwIAAGRycy9k&#10;b3ducmV2LnhtbFBLBQYAAAAABAAEAPUAAACJAwAAAAA=&#10;" fillcolor="#ea4e4e [3204]" stroked="f" strokeweight="1pt"/>
                      <v:shapetype id="_x0000_t23" coordsize="21600,21600" o:spt="23" adj="5400" path="m0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ed_x0020_circle" o:spid="_x0000_s1028" type="#_x0000_t23" style="position:absolute;width:1810488;height:181038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/jUtxQAA&#10;ANsAAAAPAAAAZHJzL2Rvd25yZXYueG1sRI9BSwMxFITvgv8hPMGLtNlqEdk2LatikV6KtdDr6+a5&#10;Wdy8hCR2t/31piB4HGbmG2a+HGwnjhRi61jBZFyAIK6dbrlRsPt8Gz2BiAlZY+eYFJwownJxfTXH&#10;UrueP+i4TY3IEI4lKjAp+VLKWBuyGMfOE2fvywWLKcvQSB2wz3DbyfuieJQWW84LBj29GKq/tz9W&#10;wfnw+nxX+YfVOvSrid9XZr9Jg1K3N0M1A5FoSP/hv/a7VjCdwuVL/gFy8Q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j+NS3FAAAA2wAAAA8AAAAAAAAAAAAAAAAAlwIAAGRycy9k&#10;b3ducmV2LnhtbFBLBQYAAAAABAAEAPUAAACJAwAAAAA=&#10;" adj="626" fillcolor="#ea4e4e [3204]" stroked="f" strokeweight="1pt">
                        <v:stroke joinstyle="miter"/>
                      </v:shape>
                      <v:oval id="White_x0020_circle" o:spid="_x0000_s1029" style="position:absolute;left:57150;top:57150;width:1704460;height:17043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KFCVxQAA&#10;ANoAAAAPAAAAZHJzL2Rvd25yZXYueG1sRI/dasJAFITvBd9hOQXv6qaKpURXKf5R0LYYhdK7Q/Y0&#10;CWbPht3VpG/vFgpeDjPzDTNbdKYWV3K+sqzgaZiAIM6trrhQcDpuHl9A+ICssbZMCn7Jw2Le780w&#10;1bblA12zUIgIYZ+igjKEJpXS5yUZ9EPbEEfvxzqDIUpXSO2wjXBTy1GSPEuDFceFEhtalpSfs4tR&#10;sP/6OI/dZLv6fF/v2iwZT6ps963U4KF7nYII1IV7+L/9phWM4O9KvAFyf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QoUJXFAAAA2gAAAA8AAAAAAAAAAAAAAAAAlwIAAGRycy9k&#10;b3ducmV2LnhtbFBLBQYAAAAABAAEAPUAAACJAwAAAAA=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sdt>
              <w:sdtPr>
                <w:rPr>
                  <w:rFonts w:ascii="HelvNeue Roman for IBM" w:hAnsi="HelvNeue Roman for IBM"/>
                </w:rPr>
                <w:alias w:val="Initials:"/>
                <w:tag w:val="Initials:"/>
                <w:id w:val="-606576828"/>
                <w:placeholder>
                  <w:docPart w:val="4FD1F606026EBC47A7E07BF3DA45D7F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EndPr/>
              <w:sdtContent>
                <w:r w:rsidR="00BB33DF">
                  <w:rPr>
                    <w:rFonts w:ascii="HelvNeue Roman for IBM" w:hAnsi="HelvNeue Roman for IBM"/>
                  </w:rPr>
                  <w:t>FS</w:t>
                </w:r>
              </w:sdtContent>
            </w:sdt>
          </w:p>
          <w:p w14:paraId="555F50C6" w14:textId="77777777" w:rsidR="0073234E" w:rsidRDefault="0073234E" w:rsidP="007569C1">
            <w:pPr>
              <w:pStyle w:val="Heading3"/>
              <w:rPr>
                <w:rFonts w:ascii="HelvNeue Bold for IBM" w:hAnsi="HelvNeue Bold for IBM"/>
              </w:rPr>
            </w:pPr>
          </w:p>
          <w:p w14:paraId="6E75886A" w14:textId="77777777" w:rsidR="000E5B64" w:rsidRDefault="000E5B64" w:rsidP="007569C1">
            <w:pPr>
              <w:pStyle w:val="Heading3"/>
              <w:rPr>
                <w:rFonts w:ascii="HelvNeue Bold for IBM" w:hAnsi="HelvNeue Bold for IBM"/>
              </w:rPr>
            </w:pPr>
          </w:p>
          <w:p w14:paraId="4B1248C4" w14:textId="6AC31650" w:rsidR="00A50939" w:rsidRPr="00AF7D3A" w:rsidRDefault="00A93963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Demographics</w:t>
            </w:r>
          </w:p>
          <w:p w14:paraId="3EE4233C" w14:textId="17A7212C" w:rsidR="00A93963" w:rsidRPr="001C197C" w:rsidRDefault="0075581F" w:rsidP="001C197C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 w:rsidRPr="00AA0BA7">
              <w:rPr>
                <w:rFonts w:ascii="HelvNeue Roman for IBM" w:hAnsi="HelvNeue Roman for IBM"/>
              </w:rPr>
              <w:t>Age</w:t>
            </w:r>
            <w:r w:rsidR="001C197C">
              <w:rPr>
                <w:rFonts w:ascii="HelvNeue Roman for IBM" w:hAnsi="HelvNeue Roman for IBM"/>
              </w:rPr>
              <w:t xml:space="preserve">: </w:t>
            </w:r>
          </w:p>
          <w:p w14:paraId="598552B7" w14:textId="7F15C5AB" w:rsidR="00A93963" w:rsidRPr="00AA0BA7" w:rsidRDefault="00A93963" w:rsidP="00AA0BA7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 w:rsidRPr="00AA0BA7">
              <w:rPr>
                <w:rFonts w:ascii="HelvNeue Roman for IBM" w:hAnsi="HelvNeue Roman for IBM"/>
              </w:rPr>
              <w:t>Education:</w:t>
            </w:r>
            <w:r w:rsidR="0075581F" w:rsidRPr="00AA0BA7">
              <w:rPr>
                <w:rFonts w:ascii="HelvNeue Roman for IBM" w:hAnsi="HelvNeue Roman for IBM"/>
              </w:rPr>
              <w:t xml:space="preserve"> </w:t>
            </w:r>
          </w:p>
          <w:p w14:paraId="639FC8C4" w14:textId="014D2976" w:rsidR="003775A1" w:rsidRPr="00AA0BA7" w:rsidRDefault="003775A1" w:rsidP="00AA0BA7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 w:rsidRPr="00AA0BA7">
              <w:rPr>
                <w:rFonts w:ascii="HelvNeue Roman for IBM" w:hAnsi="HelvNeue Roman for IBM"/>
              </w:rPr>
              <w:t>Location:</w:t>
            </w:r>
            <w:r w:rsidR="0075581F" w:rsidRPr="00AA0BA7">
              <w:rPr>
                <w:rFonts w:ascii="HelvNeue Roman for IBM" w:hAnsi="HelvNeue Roman for IBM"/>
              </w:rPr>
              <w:t xml:space="preserve"> </w:t>
            </w:r>
          </w:p>
          <w:p w14:paraId="345203C4" w14:textId="0862391B" w:rsidR="00682578" w:rsidRDefault="009B4E60" w:rsidP="00AA0BA7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Background</w:t>
            </w:r>
            <w:r w:rsidR="00667E28">
              <w:rPr>
                <w:rFonts w:ascii="HelvNeue Roman for IBM" w:hAnsi="HelvNeue Roman for IBM"/>
              </w:rPr>
              <w:t>:</w:t>
            </w:r>
            <w:bookmarkStart w:id="0" w:name="_GoBack"/>
            <w:bookmarkEnd w:id="0"/>
            <w:r w:rsidR="003775A1" w:rsidRPr="00AA0BA7">
              <w:rPr>
                <w:rFonts w:ascii="HelvNeue Roman for IBM" w:hAnsi="HelvNeue Roman for IBM"/>
              </w:rPr>
              <w:t xml:space="preserve">: </w:t>
            </w:r>
          </w:p>
          <w:p w14:paraId="3BDAD14C" w14:textId="77777777" w:rsidR="000277F7" w:rsidRPr="00AA0BA7" w:rsidRDefault="000277F7" w:rsidP="000722C4">
            <w:pPr>
              <w:pStyle w:val="ListParagraph"/>
              <w:ind w:left="340"/>
              <w:rPr>
                <w:rFonts w:ascii="HelvNeue Roman for IBM" w:hAnsi="HelvNeue Roman for IBM"/>
              </w:rPr>
            </w:pPr>
          </w:p>
          <w:p w14:paraId="185FABDD" w14:textId="7551D764" w:rsidR="00A45ACF" w:rsidRPr="00AF7D3A" w:rsidRDefault="00A45ACF" w:rsidP="00A45ACF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Quotes</w:t>
            </w:r>
          </w:p>
          <w:p w14:paraId="31858505" w14:textId="4054FF2D" w:rsidR="00A45ACF" w:rsidRPr="00AF7D3A" w:rsidRDefault="0038274D" w:rsidP="0038274D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“Choose a quote or two”</w:t>
            </w:r>
          </w:p>
        </w:tc>
        <w:tc>
          <w:tcPr>
            <w:tcW w:w="6678" w:type="dxa"/>
            <w:tcMar>
              <w:top w:w="504" w:type="dxa"/>
              <w:left w:w="0" w:type="dxa"/>
            </w:tcMar>
          </w:tcPr>
          <w:tbl>
            <w:tblPr>
              <w:tblStyle w:val="TableGrid"/>
              <w:tblpPr w:leftFromText="180" w:rightFromText="180" w:vertAnchor="page" w:horzAnchor="page" w:tblpX="1" w:tblpY="1"/>
              <w:tblOverlap w:val="never"/>
              <w:tblW w:w="658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583"/>
            </w:tblGrid>
            <w:tr w:rsidR="00953E82" w:rsidRPr="00AF7D3A" w14:paraId="06946B3C" w14:textId="77777777" w:rsidTr="00AC0126">
              <w:trPr>
                <w:trHeight w:val="2"/>
              </w:trPr>
              <w:tc>
                <w:tcPr>
                  <w:tcW w:w="6583" w:type="dxa"/>
                  <w:vAlign w:val="center"/>
                </w:tcPr>
                <w:p w14:paraId="6A4CE63B" w14:textId="03BF3319" w:rsidR="00C612DA" w:rsidRPr="00AF7D3A" w:rsidRDefault="00A955DA" w:rsidP="00C612DA">
                  <w:pPr>
                    <w:pStyle w:val="Heading1"/>
                    <w:outlineLvl w:val="0"/>
                  </w:pPr>
                  <w:sdt>
                    <w:sdtPr>
                      <w:alias w:val="Your Name:"/>
                      <w:tag w:val="Your Name:"/>
                      <w:id w:val="1982421306"/>
                      <w:placeholder>
                        <w:docPart w:val="327494A26502F8459FD7440E75F08CE0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AC0126">
                        <w:t>FIRST &amp; SECOND NAME</w:t>
                      </w:r>
                    </w:sdtContent>
                  </w:sdt>
                </w:p>
                <w:p w14:paraId="23296856" w14:textId="06D0C001" w:rsidR="00C612DA" w:rsidRPr="00AF7D3A" w:rsidRDefault="00AC0126" w:rsidP="00AF7D3A">
                  <w:pPr>
                    <w:pStyle w:val="Heading2"/>
                    <w:outlineLvl w:val="1"/>
                    <w:rPr>
                      <w:rFonts w:ascii="HelvNeue Bold for IBM" w:hAnsi="HelvNeue Bold for IBM"/>
                    </w:rPr>
                  </w:pPr>
                  <w:r>
                    <w:rPr>
                      <w:rFonts w:ascii="HelvNeue Bold for IBM" w:hAnsi="HelvNeue Bold for IBM"/>
                    </w:rPr>
                    <w:t>ROLE</w:t>
                  </w:r>
                </w:p>
              </w:tc>
            </w:tr>
          </w:tbl>
          <w:p w14:paraId="06E294EC" w14:textId="4F8103FD" w:rsidR="002C2CDD" w:rsidRPr="00AF7D3A" w:rsidRDefault="0075581F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ROLE</w:t>
            </w:r>
          </w:p>
          <w:p w14:paraId="3D77D715" w14:textId="15BAECD9" w:rsidR="002C2CDD" w:rsidRPr="00AF7D3A" w:rsidRDefault="0075581F" w:rsidP="007569C1">
            <w:pPr>
              <w:pStyle w:val="Heading4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Care Navigator</w:t>
            </w:r>
            <w:r w:rsidR="002C2CDD" w:rsidRPr="00AF7D3A">
              <w:rPr>
                <w:rFonts w:ascii="HelvNeue Roman for IBM" w:hAnsi="HelvNeue Roman for IBM"/>
              </w:rPr>
              <w:t xml:space="preserve"> • </w:t>
            </w:r>
            <w:r>
              <w:rPr>
                <w:rFonts w:ascii="HelvNeue Roman for IBM" w:hAnsi="HelvNeue Roman for IBM"/>
              </w:rPr>
              <w:t>Harrow council</w:t>
            </w:r>
            <w:r w:rsidR="002C2CDD" w:rsidRPr="00AF7D3A">
              <w:rPr>
                <w:rFonts w:ascii="HelvNeue Roman for IBM" w:hAnsi="HelvNeue Roman for IBM"/>
              </w:rPr>
              <w:t xml:space="preserve"> • </w:t>
            </w:r>
            <w:r>
              <w:rPr>
                <w:rFonts w:ascii="HelvNeue Roman for IBM" w:hAnsi="HelvNeue Roman for IBM"/>
              </w:rPr>
              <w:t xml:space="preserve">7 years </w:t>
            </w:r>
          </w:p>
          <w:p w14:paraId="2382EC36" w14:textId="28123CDC" w:rsidR="0075581F" w:rsidRDefault="00A90237" w:rsidP="0075581F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Short synopsis of the role itself. </w:t>
            </w:r>
            <w:r w:rsidR="00467919">
              <w:rPr>
                <w:rFonts w:ascii="HelvNeue Roman for IBM" w:hAnsi="HelvNeue Roman for IBM"/>
              </w:rPr>
              <w:t xml:space="preserve"> </w:t>
            </w:r>
          </w:p>
          <w:p w14:paraId="7D672215" w14:textId="42962A8A" w:rsidR="002C2CDD" w:rsidRPr="00AF7D3A" w:rsidRDefault="00C84C32" w:rsidP="00AF7D3A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 xml:space="preserve">Goals &amp; </w:t>
            </w:r>
            <w:r w:rsidR="00AF7D3A" w:rsidRPr="00AF7D3A">
              <w:rPr>
                <w:rFonts w:ascii="HelvNeue Bold for IBM" w:hAnsi="HelvNeue Bold for IBM"/>
              </w:rPr>
              <w:t>Tasks</w:t>
            </w:r>
          </w:p>
          <w:p w14:paraId="3E0BED32" w14:textId="3334A1FD" w:rsidR="00844D54" w:rsidRPr="00AF7D3A" w:rsidRDefault="0010128A" w:rsidP="00844D54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List out the main goals the user has and the tasks they do. If needed add description of each one for understanding</w:t>
            </w:r>
          </w:p>
          <w:p w14:paraId="272F24E1" w14:textId="0EE0DF29" w:rsidR="002C2CDD" w:rsidRPr="00AF7D3A" w:rsidRDefault="00A45ACF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Painponts</w:t>
            </w:r>
          </w:p>
          <w:p w14:paraId="371F3876" w14:textId="2B3A47E0" w:rsidR="00E82EC9" w:rsidRDefault="005A073E" w:rsidP="00E82EC9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List out pain</w:t>
            </w:r>
            <w:r w:rsidR="008621AA">
              <w:rPr>
                <w:rFonts w:ascii="HelvNeue Roman for IBM" w:hAnsi="HelvNeue Roman for IBM"/>
              </w:rPr>
              <w:t xml:space="preserve"> </w:t>
            </w:r>
            <w:r>
              <w:rPr>
                <w:rFonts w:ascii="HelvNeue Roman for IBM" w:hAnsi="HelvNeue Roman for IBM"/>
              </w:rPr>
              <w:t>points and give a short description with each one if needed</w:t>
            </w:r>
          </w:p>
          <w:p w14:paraId="2B3607F8" w14:textId="7C426C67" w:rsidR="00E82EC9" w:rsidRPr="00AF7D3A" w:rsidRDefault="00A90237" w:rsidP="00E82EC9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 xml:space="preserve">TEAM, </w:t>
            </w:r>
            <w:r w:rsidR="00E82EC9">
              <w:rPr>
                <w:rFonts w:ascii="HelvNeue Bold for IBM" w:hAnsi="HelvNeue Bold for IBM"/>
              </w:rPr>
              <w:t>Environment</w:t>
            </w:r>
            <w:r>
              <w:rPr>
                <w:rFonts w:ascii="HelvNeue Bold for IBM" w:hAnsi="HelvNeue Bold for IBM"/>
              </w:rPr>
              <w:t xml:space="preserve"> &amp; SOftware</w:t>
            </w:r>
          </w:p>
          <w:p w14:paraId="56A6813C" w14:textId="1EA59CA3" w:rsidR="00E82EC9" w:rsidRPr="00E82EC9" w:rsidRDefault="00A90237" w:rsidP="00A90237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Some information on the environment the user works in, who they work with and what software </w:t>
            </w:r>
            <w:r w:rsidR="00614C2E">
              <w:rPr>
                <w:rFonts w:ascii="HelvNeue Roman for IBM" w:hAnsi="HelvNeue Roman for IBM"/>
              </w:rPr>
              <w:t>they use</w:t>
            </w:r>
            <w:r w:rsidR="00D2573E">
              <w:rPr>
                <w:rFonts w:ascii="HelvNeue Roman for IBM" w:hAnsi="HelvNeue Roman for IBM"/>
              </w:rPr>
              <w:t>.</w:t>
            </w:r>
          </w:p>
        </w:tc>
      </w:tr>
    </w:tbl>
    <w:p w14:paraId="16F4349E" w14:textId="7ACF56E3" w:rsidR="00EF7CC9" w:rsidRPr="00C4680F" w:rsidRDefault="00EF7CC9" w:rsidP="00D2573E">
      <w:pPr>
        <w:tabs>
          <w:tab w:val="left" w:pos="2340"/>
        </w:tabs>
      </w:pPr>
    </w:p>
    <w:sectPr w:rsidR="00EF7CC9" w:rsidRPr="00C4680F" w:rsidSect="00E82EC9">
      <w:footerReference w:type="first" r:id="rId7"/>
      <w:pgSz w:w="12240" w:h="15840"/>
      <w:pgMar w:top="567" w:right="737" w:bottom="567" w:left="737" w:header="578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4DA1C9" w14:textId="77777777" w:rsidR="00A955DA" w:rsidRDefault="00A955DA" w:rsidP="00713050">
      <w:pPr>
        <w:spacing w:line="240" w:lineRule="auto"/>
      </w:pPr>
      <w:r>
        <w:separator/>
      </w:r>
    </w:p>
  </w:endnote>
  <w:endnote w:type="continuationSeparator" w:id="0">
    <w:p w14:paraId="131CAE17" w14:textId="77777777" w:rsidR="00A955DA" w:rsidRDefault="00A955DA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HelvNeue Bold for IBM">
    <w:panose1 w:val="020B0804020202020204"/>
    <w:charset w:val="00"/>
    <w:family w:val="auto"/>
    <w:pitch w:val="variable"/>
    <w:sig w:usb0="800000AF" w:usb1="5000204A" w:usb2="00000000" w:usb3="00000000" w:csb0="0000009B" w:csb1="0000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0000009F" w:csb1="00000000"/>
  </w:font>
  <w:font w:name="HelvNeue Roman for IBM">
    <w:panose1 w:val="020B0604020202020204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8B8643" w14:textId="77777777" w:rsidR="00217980" w:rsidRPr="00682578" w:rsidRDefault="00217980" w:rsidP="00682578">
    <w:pPr>
      <w:pStyle w:val="Footer"/>
      <w:jc w:val="left"/>
      <w:rPr>
        <w:lang w:val="en-GB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4334EB" w14:textId="77777777" w:rsidR="00A955DA" w:rsidRDefault="00A955DA" w:rsidP="00713050">
      <w:pPr>
        <w:spacing w:line="240" w:lineRule="auto"/>
      </w:pPr>
      <w:r>
        <w:separator/>
      </w:r>
    </w:p>
  </w:footnote>
  <w:footnote w:type="continuationSeparator" w:id="0">
    <w:p w14:paraId="7CC8784F" w14:textId="77777777" w:rsidR="00A955DA" w:rsidRDefault="00A955DA" w:rsidP="007130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A05D66"/>
    <w:multiLevelType w:val="hybridMultilevel"/>
    <w:tmpl w:val="CD409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624CA9"/>
    <w:multiLevelType w:val="hybridMultilevel"/>
    <w:tmpl w:val="8B140344"/>
    <w:lvl w:ilvl="0" w:tplc="CA8A8C96">
      <w:start w:val="1"/>
      <w:numFmt w:val="bullet"/>
      <w:lvlText w:val=""/>
      <w:lvlJc w:val="left"/>
      <w:pPr>
        <w:ind w:left="340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D3A"/>
    <w:rsid w:val="000277F7"/>
    <w:rsid w:val="00037ADA"/>
    <w:rsid w:val="000722C4"/>
    <w:rsid w:val="0007242B"/>
    <w:rsid w:val="00091382"/>
    <w:rsid w:val="000B0619"/>
    <w:rsid w:val="000B61CA"/>
    <w:rsid w:val="000E5B64"/>
    <w:rsid w:val="000F7610"/>
    <w:rsid w:val="0010128A"/>
    <w:rsid w:val="00114ED7"/>
    <w:rsid w:val="00140B0E"/>
    <w:rsid w:val="00163A60"/>
    <w:rsid w:val="001A1112"/>
    <w:rsid w:val="001A5CA9"/>
    <w:rsid w:val="001B2AC1"/>
    <w:rsid w:val="001B2D5D"/>
    <w:rsid w:val="001B403A"/>
    <w:rsid w:val="001C197C"/>
    <w:rsid w:val="002178BE"/>
    <w:rsid w:val="00217980"/>
    <w:rsid w:val="00271662"/>
    <w:rsid w:val="0027404F"/>
    <w:rsid w:val="00293B83"/>
    <w:rsid w:val="002B091C"/>
    <w:rsid w:val="002C2CDD"/>
    <w:rsid w:val="002D45C6"/>
    <w:rsid w:val="002F03FA"/>
    <w:rsid w:val="00313E86"/>
    <w:rsid w:val="00333CD3"/>
    <w:rsid w:val="00340365"/>
    <w:rsid w:val="00342B64"/>
    <w:rsid w:val="00364079"/>
    <w:rsid w:val="003775A1"/>
    <w:rsid w:val="0038274D"/>
    <w:rsid w:val="003C5528"/>
    <w:rsid w:val="004077FB"/>
    <w:rsid w:val="00424DD9"/>
    <w:rsid w:val="0046104A"/>
    <w:rsid w:val="00467919"/>
    <w:rsid w:val="004717C5"/>
    <w:rsid w:val="004B0659"/>
    <w:rsid w:val="004C59E2"/>
    <w:rsid w:val="00523479"/>
    <w:rsid w:val="0052629F"/>
    <w:rsid w:val="00543DB7"/>
    <w:rsid w:val="00561640"/>
    <w:rsid w:val="005729B0"/>
    <w:rsid w:val="005951FC"/>
    <w:rsid w:val="005A073E"/>
    <w:rsid w:val="005E3573"/>
    <w:rsid w:val="00614C2E"/>
    <w:rsid w:val="00616B9E"/>
    <w:rsid w:val="00641630"/>
    <w:rsid w:val="00667E28"/>
    <w:rsid w:val="00682578"/>
    <w:rsid w:val="00684488"/>
    <w:rsid w:val="006A3CE7"/>
    <w:rsid w:val="006C4C50"/>
    <w:rsid w:val="006D76B1"/>
    <w:rsid w:val="006F6A27"/>
    <w:rsid w:val="00713050"/>
    <w:rsid w:val="0073234E"/>
    <w:rsid w:val="00741125"/>
    <w:rsid w:val="00746F7F"/>
    <w:rsid w:val="0075581F"/>
    <w:rsid w:val="007569C1"/>
    <w:rsid w:val="00763832"/>
    <w:rsid w:val="00764C3A"/>
    <w:rsid w:val="007A180B"/>
    <w:rsid w:val="007D2696"/>
    <w:rsid w:val="00811117"/>
    <w:rsid w:val="00826CCA"/>
    <w:rsid w:val="00841146"/>
    <w:rsid w:val="00844D54"/>
    <w:rsid w:val="008621AA"/>
    <w:rsid w:val="0088504C"/>
    <w:rsid w:val="0089382B"/>
    <w:rsid w:val="008A1907"/>
    <w:rsid w:val="008C6BCA"/>
    <w:rsid w:val="008C7B50"/>
    <w:rsid w:val="00953E82"/>
    <w:rsid w:val="00980D6C"/>
    <w:rsid w:val="009B3C40"/>
    <w:rsid w:val="009B4E60"/>
    <w:rsid w:val="00A42540"/>
    <w:rsid w:val="00A45ACF"/>
    <w:rsid w:val="00A50939"/>
    <w:rsid w:val="00A90237"/>
    <w:rsid w:val="00A93963"/>
    <w:rsid w:val="00A955DA"/>
    <w:rsid w:val="00AA0BA7"/>
    <w:rsid w:val="00AA6A40"/>
    <w:rsid w:val="00AC0126"/>
    <w:rsid w:val="00AF7D3A"/>
    <w:rsid w:val="00B5664D"/>
    <w:rsid w:val="00BA5B40"/>
    <w:rsid w:val="00BB33DF"/>
    <w:rsid w:val="00BD0206"/>
    <w:rsid w:val="00BF5DDD"/>
    <w:rsid w:val="00C04E0F"/>
    <w:rsid w:val="00C2098A"/>
    <w:rsid w:val="00C20DA1"/>
    <w:rsid w:val="00C4680F"/>
    <w:rsid w:val="00C5444A"/>
    <w:rsid w:val="00C612DA"/>
    <w:rsid w:val="00C7741E"/>
    <w:rsid w:val="00C84C32"/>
    <w:rsid w:val="00C875AB"/>
    <w:rsid w:val="00CA3DF1"/>
    <w:rsid w:val="00CA4581"/>
    <w:rsid w:val="00CC17F5"/>
    <w:rsid w:val="00CE18D5"/>
    <w:rsid w:val="00CF77AC"/>
    <w:rsid w:val="00D04109"/>
    <w:rsid w:val="00D2192F"/>
    <w:rsid w:val="00D2573E"/>
    <w:rsid w:val="00D4220F"/>
    <w:rsid w:val="00D7012D"/>
    <w:rsid w:val="00DD6416"/>
    <w:rsid w:val="00DF4E0A"/>
    <w:rsid w:val="00E02DCD"/>
    <w:rsid w:val="00E12C60"/>
    <w:rsid w:val="00E1586D"/>
    <w:rsid w:val="00E22E87"/>
    <w:rsid w:val="00E57630"/>
    <w:rsid w:val="00E82EC9"/>
    <w:rsid w:val="00E86C2B"/>
    <w:rsid w:val="00EF7CC9"/>
    <w:rsid w:val="00F207C0"/>
    <w:rsid w:val="00F20AE5"/>
    <w:rsid w:val="00F32D2B"/>
    <w:rsid w:val="00F645C7"/>
    <w:rsid w:val="00FE5CE8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B349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AC1"/>
  </w:style>
  <w:style w:type="paragraph" w:styleId="Heading1">
    <w:name w:val="heading 1"/>
    <w:basedOn w:val="Normal"/>
    <w:link w:val="Heading1Char"/>
    <w:uiPriority w:val="9"/>
    <w:qFormat/>
    <w:rsid w:val="00D4220F"/>
    <w:pPr>
      <w:keepNext/>
      <w:keepLines/>
      <w:spacing w:before="60" w:after="80" w:line="240" w:lineRule="auto"/>
      <w:contextualSpacing/>
      <w:jc w:val="right"/>
      <w:outlineLvl w:val="0"/>
    </w:pPr>
    <w:rPr>
      <w:rFonts w:ascii="HelvNeue Bold for IBM" w:eastAsiaTheme="majorEastAsia" w:hAnsi="HelvNeue Bold for IBM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AF7D3A"/>
    <w:pPr>
      <w:keepNext/>
      <w:keepLines/>
      <w:pBdr>
        <w:bottom w:val="single" w:sz="48" w:space="1" w:color="EA4E4E" w:themeColor="accent1"/>
      </w:pBdr>
      <w:spacing w:before="720" w:after="180"/>
      <w:contextualSpacing/>
      <w:outlineLvl w:val="2"/>
    </w:pPr>
    <w:rPr>
      <w:rFonts w:ascii="HelvNeue Roman for IBM" w:eastAsiaTheme="majorEastAsia" w:hAnsi="HelvNeue Roman for IBM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7D3A"/>
    <w:rPr>
      <w:rFonts w:ascii="HelvNeue Roman for IBM" w:eastAsiaTheme="majorEastAsia" w:hAnsi="HelvNeue Roman for IBM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4220F"/>
    <w:rPr>
      <w:rFonts w:ascii="HelvNeue Bold for IBM" w:eastAsiaTheme="majorEastAsia" w:hAnsi="HelvNeue Bold for IBM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CE18D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0E5B64"/>
    <w:pPr>
      <w:spacing w:after="80" w:line="240" w:lineRule="auto"/>
      <w:ind w:right="284"/>
      <w:contextualSpacing/>
      <w:jc w:val="center"/>
    </w:pPr>
    <w:rPr>
      <w:rFonts w:ascii="HelvNeue Bold for IBM" w:hAnsi="HelvNeue Bold for IBM"/>
      <w:caps/>
      <w:color w:val="EA4E4E" w:themeColor="accent1"/>
      <w:sz w:val="96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ListParagraph">
    <w:name w:val="List Paragraph"/>
    <w:basedOn w:val="Normal"/>
    <w:uiPriority w:val="34"/>
    <w:unhideWhenUsed/>
    <w:qFormat/>
    <w:rsid w:val="00AA0B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6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glossaryDocument" Target="glossary/document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Users/Saar/Library/Containers/com.microsoft.Word/Data/Library/Caches/6153/TM16392737/Polished%20resume,%20designed%20by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FD1F606026EBC47A7E07BF3DA45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41545-3A55-E244-9D47-3F8DF234D45C}"/>
      </w:docPartPr>
      <w:docPartBody>
        <w:p w:rsidR="00CF1BAE" w:rsidRDefault="00B413D0">
          <w:pPr>
            <w:pStyle w:val="4FD1F606026EBC47A7E07BF3DA45D7FC"/>
          </w:pPr>
          <w:r w:rsidRPr="00333CD3">
            <w:t>YN</w:t>
          </w:r>
        </w:p>
      </w:docPartBody>
    </w:docPart>
    <w:docPart>
      <w:docPartPr>
        <w:name w:val="327494A26502F8459FD7440E75F08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EF98-C9E7-3A42-9885-CED1D2A6ECE5}"/>
      </w:docPartPr>
      <w:docPartBody>
        <w:p w:rsidR="00CF1BAE" w:rsidRDefault="00B413D0">
          <w:pPr>
            <w:pStyle w:val="327494A26502F8459FD7440E75F08CE0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HelvNeue Bold for IBM">
    <w:panose1 w:val="020B0804020202020204"/>
    <w:charset w:val="00"/>
    <w:family w:val="auto"/>
    <w:pitch w:val="variable"/>
    <w:sig w:usb0="800000AF" w:usb1="5000204A" w:usb2="00000000" w:usb3="00000000" w:csb0="0000009B" w:csb1="0000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0000009F" w:csb1="00000000"/>
  </w:font>
  <w:font w:name="HelvNeue Roman for IBM">
    <w:panose1 w:val="020B0604020202020204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7CD"/>
    <w:rsid w:val="001437CD"/>
    <w:rsid w:val="004E54DE"/>
    <w:rsid w:val="00B413D0"/>
    <w:rsid w:val="00CF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FD1F606026EBC47A7E07BF3DA45D7FC">
    <w:name w:val="4FD1F606026EBC47A7E07BF3DA45D7FC"/>
  </w:style>
  <w:style w:type="paragraph" w:customStyle="1" w:styleId="10AF2DC723663849AA254AD686597860">
    <w:name w:val="10AF2DC723663849AA254AD686597860"/>
  </w:style>
  <w:style w:type="paragraph" w:customStyle="1" w:styleId="69606D05E472A543A4F963652FED5E53">
    <w:name w:val="69606D05E472A543A4F963652FED5E53"/>
  </w:style>
  <w:style w:type="paragraph" w:customStyle="1" w:styleId="823AC1847298F04ABB49D001C80D0EA1">
    <w:name w:val="823AC1847298F04ABB49D001C80D0EA1"/>
  </w:style>
  <w:style w:type="paragraph" w:customStyle="1" w:styleId="AE285E29EBB8144097B771F32A0D7EE6">
    <w:name w:val="AE285E29EBB8144097B771F32A0D7EE6"/>
  </w:style>
  <w:style w:type="paragraph" w:customStyle="1" w:styleId="327494A26502F8459FD7440E75F08CE0">
    <w:name w:val="327494A26502F8459FD7440E75F08CE0"/>
  </w:style>
  <w:style w:type="paragraph" w:customStyle="1" w:styleId="D4850C71EA49D242819EC43147367A19">
    <w:name w:val="D4850C71EA49D242819EC43147367A19"/>
  </w:style>
  <w:style w:type="paragraph" w:customStyle="1" w:styleId="FAA90444962E504886FE95A3E3373419">
    <w:name w:val="FAA90444962E504886FE95A3E3373419"/>
  </w:style>
  <w:style w:type="paragraph" w:customStyle="1" w:styleId="54BE60D4AD464346949FE9B9A606C227">
    <w:name w:val="54BE60D4AD464346949FE9B9A606C227"/>
  </w:style>
  <w:style w:type="paragraph" w:customStyle="1" w:styleId="AE2F646DF088024DABA98088786DE62D">
    <w:name w:val="AE2F646DF088024DABA98088786DE62D"/>
  </w:style>
  <w:style w:type="paragraph" w:customStyle="1" w:styleId="21731DC2DDCC34478C1A42931A7C1AD2">
    <w:name w:val="21731DC2DDCC34478C1A42931A7C1AD2"/>
  </w:style>
  <w:style w:type="paragraph" w:customStyle="1" w:styleId="5EF70E704528FF489BBF36ECBF9524C5">
    <w:name w:val="5EF70E704528FF489BBF36ECBF9524C5"/>
  </w:style>
  <w:style w:type="paragraph" w:customStyle="1" w:styleId="2FC81127D65A794189A9DDBE24680EF4">
    <w:name w:val="2FC81127D65A794189A9DDBE24680EF4"/>
  </w:style>
  <w:style w:type="paragraph" w:customStyle="1" w:styleId="8ACF24FF668B1845AD8D2AF21920A4A2">
    <w:name w:val="8ACF24FF668B1845AD8D2AF21920A4A2"/>
  </w:style>
  <w:style w:type="paragraph" w:customStyle="1" w:styleId="60E84B3805147F409323B68D99D3162B">
    <w:name w:val="60E84B3805147F409323B68D99D3162B"/>
  </w:style>
  <w:style w:type="paragraph" w:customStyle="1" w:styleId="74BB0CCB05861E4983173E292805CA83">
    <w:name w:val="74BB0CCB05861E4983173E292805CA83"/>
  </w:style>
  <w:style w:type="paragraph" w:customStyle="1" w:styleId="22461773DD3EDA4C9F708ACE6EDF056B">
    <w:name w:val="22461773DD3EDA4C9F708ACE6EDF056B"/>
  </w:style>
  <w:style w:type="paragraph" w:customStyle="1" w:styleId="16F2EA3915A5984BBF03343DF0C6BA8C">
    <w:name w:val="16F2EA3915A5984BBF03343DF0C6BA8C"/>
  </w:style>
  <w:style w:type="paragraph" w:customStyle="1" w:styleId="486AECF1D7DFFD4F80389A6CE18F93FC">
    <w:name w:val="486AECF1D7DFFD4F80389A6CE18F93FC"/>
  </w:style>
  <w:style w:type="paragraph" w:customStyle="1" w:styleId="DC44E3950098F242B71A1D59ED1966A8">
    <w:name w:val="DC44E3950098F242B71A1D59ED1966A8"/>
  </w:style>
  <w:style w:type="paragraph" w:customStyle="1" w:styleId="F1071D0CECAE7E4693B1481DDDF82B7F">
    <w:name w:val="F1071D0CECAE7E4693B1481DDDF82B7F"/>
  </w:style>
  <w:style w:type="paragraph" w:customStyle="1" w:styleId="3E353859684B1642B64F0D9309D5D849">
    <w:name w:val="3E353859684B1642B64F0D9309D5D849"/>
  </w:style>
  <w:style w:type="paragraph" w:customStyle="1" w:styleId="893055FCB417964DA5D069E6F7C16D37">
    <w:name w:val="893055FCB417964DA5D069E6F7C16D37"/>
  </w:style>
  <w:style w:type="paragraph" w:customStyle="1" w:styleId="2141EE025D2BEC4E9DF00963B3DEC016">
    <w:name w:val="2141EE025D2BEC4E9DF00963B3DEC016"/>
  </w:style>
  <w:style w:type="paragraph" w:customStyle="1" w:styleId="1C4B1A349B580846ABFA4D9B404B22C1">
    <w:name w:val="1C4B1A349B580846ABFA4D9B404B22C1"/>
  </w:style>
  <w:style w:type="paragraph" w:customStyle="1" w:styleId="CC2B0603AA8526408D0D6DBB265710B3">
    <w:name w:val="CC2B0603AA8526408D0D6DBB265710B3"/>
  </w:style>
  <w:style w:type="paragraph" w:customStyle="1" w:styleId="A8763C2EA663284BB2B82EF6EBF423CD">
    <w:name w:val="A8763C2EA663284BB2B82EF6EBF423CD"/>
  </w:style>
  <w:style w:type="paragraph" w:customStyle="1" w:styleId="833DC4BCB6859E4C971BFD8457C06E42">
    <w:name w:val="833DC4BCB6859E4C971BFD8457C06E42"/>
  </w:style>
  <w:style w:type="paragraph" w:customStyle="1" w:styleId="227CBE581B670F4980F41F3617413442">
    <w:name w:val="227CBE581B670F4980F41F3617413442"/>
  </w:style>
  <w:style w:type="paragraph" w:customStyle="1" w:styleId="FFA84452221E3746A489E15E0AB1F6DE">
    <w:name w:val="FFA84452221E3746A489E15E0AB1F6DE"/>
  </w:style>
  <w:style w:type="paragraph" w:customStyle="1" w:styleId="1D936A470F00D747AB8B37CAC31FF5EE">
    <w:name w:val="1D936A470F00D747AB8B37CAC31FF5EE"/>
  </w:style>
  <w:style w:type="paragraph" w:customStyle="1" w:styleId="5DE0B025852F8B449F91C52C4532F16D">
    <w:name w:val="5DE0B025852F8B449F91C52C4532F16D"/>
  </w:style>
  <w:style w:type="paragraph" w:customStyle="1" w:styleId="081812F0E330D245BE65FCD08BD42E66">
    <w:name w:val="081812F0E330D245BE65FCD08BD42E66"/>
  </w:style>
  <w:style w:type="paragraph" w:customStyle="1" w:styleId="9C49FC31A009F4439359A1C551AFB3EB">
    <w:name w:val="9C49FC31A009F4439359A1C551AFB3EB"/>
  </w:style>
  <w:style w:type="paragraph" w:customStyle="1" w:styleId="1B117902EB09B145BFEF2EC19C00E6C7">
    <w:name w:val="1B117902EB09B145BFEF2EC19C00E6C7"/>
  </w:style>
  <w:style w:type="paragraph" w:customStyle="1" w:styleId="B32E8DCE9FC2C547AAE8AD1F450E44BB">
    <w:name w:val="B32E8DCE9FC2C547AAE8AD1F450E44BB"/>
  </w:style>
  <w:style w:type="paragraph" w:customStyle="1" w:styleId="A2E6AAA8BDC7AE4FA5315F8CB40297C3">
    <w:name w:val="A2E6AAA8BDC7AE4FA5315F8CB40297C3"/>
  </w:style>
  <w:style w:type="paragraph" w:customStyle="1" w:styleId="130955E25FEADA4EB095D54CA8C957BC">
    <w:name w:val="130955E25FEADA4EB095D54CA8C957BC"/>
  </w:style>
  <w:style w:type="paragraph" w:customStyle="1" w:styleId="134BD6F5EFEB2047804E3E77462C6F9D">
    <w:name w:val="134BD6F5EFEB2047804E3E77462C6F9D"/>
  </w:style>
  <w:style w:type="paragraph" w:customStyle="1" w:styleId="9994EC1E88B92D46B4D587DFDA237ACC">
    <w:name w:val="9994EC1E88B92D46B4D587DFDA237ACC"/>
  </w:style>
  <w:style w:type="paragraph" w:customStyle="1" w:styleId="17FC661E56F0B048B3DEF2B884A5702C">
    <w:name w:val="17FC661E56F0B048B3DEF2B884A5702C"/>
    <w:rsid w:val="001437CD"/>
  </w:style>
  <w:style w:type="paragraph" w:customStyle="1" w:styleId="B89C21EE9E50A84D8233D3C2C4CC8DBC">
    <w:name w:val="B89C21EE9E50A84D8233D3C2C4CC8DBC"/>
    <w:rsid w:val="001437CD"/>
  </w:style>
  <w:style w:type="paragraph" w:customStyle="1" w:styleId="7ACB0E1388E92C4C9D6478A9D504E416">
    <w:name w:val="7ACB0E1388E92C4C9D6478A9D504E416"/>
    <w:rsid w:val="001437CD"/>
  </w:style>
  <w:style w:type="paragraph" w:customStyle="1" w:styleId="80AF1FBEE77A3644A1169A8A8F4DAF7E">
    <w:name w:val="80AF1FBEE77A3644A1169A8A8F4DAF7E"/>
    <w:rsid w:val="001437CD"/>
  </w:style>
  <w:style w:type="paragraph" w:customStyle="1" w:styleId="842C0D250884DA4089039926520AC87F">
    <w:name w:val="842C0D250884DA4089039926520AC87F"/>
    <w:rsid w:val="001437CD"/>
  </w:style>
  <w:style w:type="paragraph" w:customStyle="1" w:styleId="A7C12200421177489004BC479F3C9273">
    <w:name w:val="A7C12200421177489004BC479F3C9273"/>
    <w:rsid w:val="001437CD"/>
  </w:style>
  <w:style w:type="paragraph" w:customStyle="1" w:styleId="EE7CBE2BB6A5054AA8FFF2636958C076">
    <w:name w:val="EE7CBE2BB6A5054AA8FFF2636958C076"/>
    <w:rsid w:val="001437CD"/>
  </w:style>
  <w:style w:type="paragraph" w:customStyle="1" w:styleId="F290D1FC9276D4498FBD8A81E2E7F621">
    <w:name w:val="F290D1FC9276D4498FBD8A81E2E7F621"/>
    <w:rsid w:val="001437CD"/>
  </w:style>
  <w:style w:type="paragraph" w:customStyle="1" w:styleId="2BBA1569BFF56F4190EE904D5614BC47">
    <w:name w:val="2BBA1569BFF56F4190EE904D5614BC47"/>
    <w:rsid w:val="001437CD"/>
  </w:style>
  <w:style w:type="paragraph" w:customStyle="1" w:styleId="CA77F05890B8534CBF6BC49CD34180E4">
    <w:name w:val="CA77F05890B8534CBF6BC49CD34180E4"/>
    <w:rsid w:val="001437CD"/>
  </w:style>
  <w:style w:type="paragraph" w:customStyle="1" w:styleId="40D4CAA072FF134AB194DDA87E04404A">
    <w:name w:val="40D4CAA072FF134AB194DDA87E04404A"/>
    <w:rsid w:val="001437CD"/>
  </w:style>
  <w:style w:type="paragraph" w:customStyle="1" w:styleId="509E171BBBF86546BD643D3AD1B74B5A">
    <w:name w:val="509E171BBBF86546BD643D3AD1B74B5A"/>
    <w:rsid w:val="001437CD"/>
  </w:style>
  <w:style w:type="paragraph" w:customStyle="1" w:styleId="9DE23298FD8C4841A8B2EEBF6B75FBCE">
    <w:name w:val="9DE23298FD8C4841A8B2EEBF6B75FBCE"/>
    <w:rsid w:val="001437CD"/>
  </w:style>
  <w:style w:type="paragraph" w:customStyle="1" w:styleId="882AB12BB50F1D429805303B0A99405D">
    <w:name w:val="882AB12BB50F1D429805303B0A99405D"/>
    <w:rsid w:val="001437CD"/>
  </w:style>
  <w:style w:type="paragraph" w:customStyle="1" w:styleId="A369046DCE438A4383DEB078EB76E2A7">
    <w:name w:val="A369046DCE438A4383DEB078EB76E2A7"/>
    <w:rsid w:val="001437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Polished resume, designed by MOO.dotx</Template>
  <TotalTime>58</TotalTime>
  <Pages>2</Pages>
  <Words>83</Words>
  <Characters>475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FS</Company>
  <LinksUpToDate>false</LinksUpToDate>
  <CharactersWithSpaces>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FIRST &amp; SECOND NAME</dc:creator>
  <cp:keywords/>
  <dc:description/>
  <cp:lastModifiedBy>SAAR Byrne</cp:lastModifiedBy>
  <cp:revision>54</cp:revision>
  <dcterms:created xsi:type="dcterms:W3CDTF">2016-10-17T09:22:00Z</dcterms:created>
  <dcterms:modified xsi:type="dcterms:W3CDTF">2016-10-17T12:07:00Z</dcterms:modified>
</cp:coreProperties>
</file>