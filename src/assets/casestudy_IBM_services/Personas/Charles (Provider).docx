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858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824"/>
        <w:gridCol w:w="6636"/>
      </w:tblGrid>
      <w:tr w:rsidR="00953E82" w:rsidRPr="00AF7D3A" w14:paraId="4CB8CF29" w14:textId="77777777" w:rsidTr="00CE2DD4">
        <w:trPr>
          <w:trHeight w:val="14397"/>
        </w:trPr>
        <w:tc>
          <w:tcPr>
            <w:tcW w:w="3824" w:type="dxa"/>
            <w:tcMar>
              <w:top w:w="504" w:type="dxa"/>
              <w:right w:w="720" w:type="dxa"/>
            </w:tcMar>
          </w:tcPr>
          <w:p w14:paraId="727D46CE" w14:textId="4E40C024" w:rsidR="00523479" w:rsidRPr="00AF7D3A" w:rsidRDefault="0073234E" w:rsidP="0073234E">
            <w:pPr>
              <w:pStyle w:val="Initials"/>
              <w:tabs>
                <w:tab w:val="left" w:pos="600"/>
                <w:tab w:val="center" w:pos="1408"/>
              </w:tabs>
              <w:jc w:val="left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ab/>
            </w:r>
            <w:r>
              <w:rPr>
                <w:rFonts w:ascii="HelvNeue Roman for IBM" w:hAnsi="HelvNeue Roman for IBM"/>
              </w:rPr>
              <w:tab/>
            </w:r>
            <w:r w:rsidR="00E02DCD" w:rsidRPr="00AF7D3A">
              <w:rPr>
                <w:rFonts w:ascii="HelvNeue Roman for IBM" w:hAnsi="HelvNeue Roman for IBM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628B7EDF" wp14:editId="1201050C">
                      <wp:simplePos x="0" y="0"/>
                      <wp:positionH relativeFrom="column">
                        <wp:posOffset>40640</wp:posOffset>
                      </wp:positionH>
                      <wp:positionV relativeFrom="page">
                        <wp:posOffset>-629285</wp:posOffset>
                      </wp:positionV>
                      <wp:extent cx="6516370" cy="1780540"/>
                      <wp:effectExtent l="0" t="0" r="11430" b="0"/>
                      <wp:wrapNone/>
                      <wp:docPr id="1" name="Group 1" descr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16370" cy="1780540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F430004" id="Group_x0020_1" o:spid="_x0000_s1026" alt="Header graphics" style="position:absolute;margin-left:3.2pt;margin-top:-49.5pt;width:513.1pt;height:140.2pt;z-index:-251657216;mso-position-vertical-relative:page" coordsize="6665911,18103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">
                      <v:rect id="Red_x0020_rectangle" o:spid="_x0000_s1027" style="position:absolute;left:1133475;top:419100;width:5532436;height:10058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rMw1xQAA&#10;ANsAAAAPAAAAZHJzL2Rvd25yZXYueG1sRI9Ba8JAFITvBf/D8oTemo2mVImuIoIgpRSa6sHbI/vM&#10;RrNvQ3aNaX99t1DocZiZb5jlerCN6KnztWMFkyQFQVw6XXOl4PC5e5qD8AFZY+OYFHyRh/Vq9LDE&#10;XLs7f1BfhEpECPscFZgQ2lxKXxqy6BPXEkfv7DqLIcqukrrDe4TbRk7T9EVarDkuGGxpa6i8Fjer&#10;4PUyywrTb/rv7J2Oxh3fTrutV+pxPGwWIAIN4T/8195rBc8Z/H6JP0Cuf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uszDXFAAAA2wAAAA8AAAAAAAAAAAAAAAAAlwIAAGRycy9k&#10;b3ducmV2LnhtbFBLBQYAAAAABAAEAPUAAACJAwAAAAA=&#10;" fillcolor="#ea4e4e [3204]" stroked="f" strokeweight="1pt"/>
                      <v:shapetype id="_x0000_t23" coordsize="21600,21600" o:spt="23" adj="5400" path="m0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Red_x0020_circle" o:spid="_x0000_s1028" type="#_x0000_t23" style="position:absolute;width:1810488;height:181038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/jUtxQAA&#10;ANsAAAAPAAAAZHJzL2Rvd25yZXYueG1sRI9BSwMxFITvgv8hPMGLtNlqEdk2LatikV6KtdDr6+a5&#10;Wdy8hCR2t/31piB4HGbmG2a+HGwnjhRi61jBZFyAIK6dbrlRsPt8Gz2BiAlZY+eYFJwownJxfTXH&#10;UrueP+i4TY3IEI4lKjAp+VLKWBuyGMfOE2fvywWLKcvQSB2wz3DbyfuieJQWW84LBj29GKq/tz9W&#10;wfnw+nxX+YfVOvSrid9XZr9Jg1K3N0M1A5FoSP/hv/a7VjCdwuVL/gFy8Qs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j+NS3FAAAA2wAAAA8AAAAAAAAAAAAAAAAAlwIAAGRycy9k&#10;b3ducmV2LnhtbFBLBQYAAAAABAAEAPUAAACJAwAAAAA=&#10;" adj="626" fillcolor="#ea4e4e [3204]" stroked="f" strokeweight="1pt">
                        <v:stroke joinstyle="miter"/>
                      </v:shape>
                      <v:oval id="White_x0020_circle" o:spid="_x0000_s1029" style="position:absolute;left:57150;top:57150;width:1704460;height:17043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KFCVxQAA&#10;ANoAAAAPAAAAZHJzL2Rvd25yZXYueG1sRI/dasJAFITvBd9hOQXv6qaKpURXKf5R0LYYhdK7Q/Y0&#10;CWbPht3VpG/vFgpeDjPzDTNbdKYWV3K+sqzgaZiAIM6trrhQcDpuHl9A+ICssbZMCn7Jw2Le780w&#10;1bblA12zUIgIYZ+igjKEJpXS5yUZ9EPbEEfvxzqDIUpXSO2wjXBTy1GSPEuDFceFEhtalpSfs4tR&#10;sP/6OI/dZLv6fF/v2iwZT6ps963U4KF7nYII1IV7+L/9phWM4O9KvAFyf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QoUJXFAAAA2gAAAA8AAAAAAAAAAAAAAAAAlwIAAGRycy9k&#10;b3ducmV2LnhtbFBLBQYAAAAABAAEAPUAAACJAwAAAAA=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sdt>
              <w:sdtPr>
                <w:rPr>
                  <w:rFonts w:ascii="HelvNeue Roman for IBM" w:hAnsi="HelvNeue Roman for IBM"/>
                </w:rPr>
                <w:alias w:val="Initials:"/>
                <w:tag w:val="Initials:"/>
                <w:id w:val="-606576828"/>
                <w:placeholder>
                  <w:docPart w:val="4FD1F606026EBC47A7E07BF3DA45D7F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EndPr/>
              <w:sdtContent>
                <w:r w:rsidR="00CF6F3F">
                  <w:rPr>
                    <w:rFonts w:ascii="HelvNeue Roman for IBM" w:hAnsi="HelvNeue Roman for IBM"/>
                  </w:rPr>
                  <w:t>C</w:t>
                </w:r>
              </w:sdtContent>
            </w:sdt>
          </w:p>
          <w:p w14:paraId="555F50C6" w14:textId="77777777" w:rsidR="0073234E" w:rsidRDefault="0073234E" w:rsidP="007569C1">
            <w:pPr>
              <w:pStyle w:val="Heading3"/>
              <w:rPr>
                <w:rFonts w:ascii="HelvNeue Bold for IBM" w:hAnsi="HelvNeue Bold for IBM"/>
              </w:rPr>
            </w:pPr>
          </w:p>
          <w:p w14:paraId="6E75886A" w14:textId="77777777" w:rsidR="000E5B64" w:rsidRDefault="000E5B64" w:rsidP="007569C1">
            <w:pPr>
              <w:pStyle w:val="Heading3"/>
              <w:rPr>
                <w:rFonts w:ascii="HelvNeue Bold for IBM" w:hAnsi="HelvNeue Bold for IBM"/>
              </w:rPr>
            </w:pPr>
          </w:p>
          <w:p w14:paraId="4B1248C4" w14:textId="6AC31650" w:rsidR="00A50939" w:rsidRPr="00AF7D3A" w:rsidRDefault="00A93963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Demographics</w:t>
            </w:r>
          </w:p>
          <w:p w14:paraId="3EE4233C" w14:textId="549C8E8C" w:rsidR="00A93963" w:rsidRPr="004D2A80" w:rsidRDefault="0075581F" w:rsidP="004D2A80">
            <w:pPr>
              <w:pStyle w:val="ListParagraph"/>
              <w:numPr>
                <w:ilvl w:val="0"/>
                <w:numId w:val="22"/>
              </w:numPr>
              <w:rPr>
                <w:rFonts w:ascii="HelvNeue Roman for IBM" w:hAnsi="HelvNeue Roman for IBM"/>
              </w:rPr>
            </w:pPr>
            <w:r w:rsidRPr="004D2A80">
              <w:rPr>
                <w:rFonts w:ascii="HelvNeue Roman for IBM" w:hAnsi="HelvNeue Roman for IBM"/>
              </w:rPr>
              <w:t>Age</w:t>
            </w:r>
            <w:r w:rsidR="001C197C" w:rsidRPr="004D2A80">
              <w:rPr>
                <w:rFonts w:ascii="HelvNeue Roman for IBM" w:hAnsi="HelvNeue Roman for IBM"/>
              </w:rPr>
              <w:t xml:space="preserve">: </w:t>
            </w:r>
            <w:r w:rsidR="00676C57">
              <w:rPr>
                <w:rFonts w:ascii="HelvNeue Roman for IBM" w:hAnsi="HelvNeue Roman for IBM"/>
              </w:rPr>
              <w:t>48</w:t>
            </w:r>
          </w:p>
          <w:p w14:paraId="598552B7" w14:textId="72FE5770" w:rsidR="00A93963" w:rsidRPr="004D2A80" w:rsidRDefault="00A93963" w:rsidP="004D2A80">
            <w:pPr>
              <w:pStyle w:val="ListParagraph"/>
              <w:numPr>
                <w:ilvl w:val="0"/>
                <w:numId w:val="22"/>
              </w:numPr>
              <w:rPr>
                <w:rFonts w:ascii="HelvNeue Roman for IBM" w:hAnsi="HelvNeue Roman for IBM"/>
              </w:rPr>
            </w:pPr>
            <w:r w:rsidRPr="004D2A80">
              <w:rPr>
                <w:rFonts w:ascii="HelvNeue Roman for IBM" w:hAnsi="HelvNeue Roman for IBM"/>
              </w:rPr>
              <w:t>Education:</w:t>
            </w:r>
            <w:r w:rsidR="0075581F" w:rsidRPr="004D2A80">
              <w:rPr>
                <w:rFonts w:ascii="HelvNeue Roman for IBM" w:hAnsi="HelvNeue Roman for IBM"/>
              </w:rPr>
              <w:t xml:space="preserve"> </w:t>
            </w:r>
            <w:r w:rsidR="00676C57">
              <w:rPr>
                <w:rFonts w:ascii="HelvNeue Roman for IBM" w:hAnsi="HelvNeue Roman for IBM"/>
              </w:rPr>
              <w:t>-</w:t>
            </w:r>
          </w:p>
          <w:p w14:paraId="639FC8C4" w14:textId="55AA2119" w:rsidR="003775A1" w:rsidRPr="004D2A80" w:rsidRDefault="003775A1" w:rsidP="004D2A80">
            <w:pPr>
              <w:pStyle w:val="ListParagraph"/>
              <w:numPr>
                <w:ilvl w:val="0"/>
                <w:numId w:val="22"/>
              </w:numPr>
              <w:rPr>
                <w:rFonts w:ascii="HelvNeue Roman for IBM" w:hAnsi="HelvNeue Roman for IBM"/>
              </w:rPr>
            </w:pPr>
            <w:r w:rsidRPr="004D2A80">
              <w:rPr>
                <w:rFonts w:ascii="HelvNeue Roman for IBM" w:hAnsi="HelvNeue Roman for IBM"/>
              </w:rPr>
              <w:t>Location:</w:t>
            </w:r>
            <w:r w:rsidR="0075581F" w:rsidRPr="004D2A80">
              <w:rPr>
                <w:rFonts w:ascii="HelvNeue Roman for IBM" w:hAnsi="HelvNeue Roman for IBM"/>
              </w:rPr>
              <w:t xml:space="preserve"> </w:t>
            </w:r>
            <w:r w:rsidR="00676C57">
              <w:rPr>
                <w:rFonts w:ascii="HelvNeue Roman for IBM" w:hAnsi="HelvNeue Roman for IBM"/>
              </w:rPr>
              <w:t>Provider Office</w:t>
            </w:r>
          </w:p>
          <w:p w14:paraId="345203C4" w14:textId="04C8C0C2" w:rsidR="00682578" w:rsidRPr="004D2A80" w:rsidRDefault="009B4E60" w:rsidP="004D2A80">
            <w:pPr>
              <w:pStyle w:val="ListParagraph"/>
              <w:numPr>
                <w:ilvl w:val="0"/>
                <w:numId w:val="22"/>
              </w:numPr>
              <w:rPr>
                <w:rFonts w:ascii="HelvNeue Roman for IBM" w:hAnsi="HelvNeue Roman for IBM"/>
              </w:rPr>
            </w:pPr>
            <w:r w:rsidRPr="004D2A80">
              <w:rPr>
                <w:rFonts w:ascii="HelvNeue Roman for IBM" w:hAnsi="HelvNeue Roman for IBM"/>
              </w:rPr>
              <w:t>Background</w:t>
            </w:r>
            <w:r w:rsidR="00667E28" w:rsidRPr="004D2A80">
              <w:rPr>
                <w:rFonts w:ascii="HelvNeue Roman for IBM" w:hAnsi="HelvNeue Roman for IBM"/>
              </w:rPr>
              <w:t>:</w:t>
            </w:r>
          </w:p>
          <w:p w14:paraId="3BDAD14C" w14:textId="77777777" w:rsidR="000277F7" w:rsidRPr="00AA0BA7" w:rsidRDefault="000277F7" w:rsidP="000722C4">
            <w:pPr>
              <w:pStyle w:val="ListParagraph"/>
              <w:ind w:left="340"/>
              <w:rPr>
                <w:rFonts w:ascii="HelvNeue Roman for IBM" w:hAnsi="HelvNeue Roman for IBM"/>
              </w:rPr>
            </w:pPr>
          </w:p>
          <w:p w14:paraId="185FABDD" w14:textId="7551D764" w:rsidR="00A45ACF" w:rsidRPr="00AF7D3A" w:rsidRDefault="00A45ACF" w:rsidP="00A45ACF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Quotes</w:t>
            </w:r>
          </w:p>
          <w:p w14:paraId="7A1DFB50" w14:textId="62FD0A08" w:rsidR="00A45ACF" w:rsidRDefault="0038274D" w:rsidP="0038274D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“</w:t>
            </w:r>
            <w:r w:rsidR="002D0224">
              <w:rPr>
                <w:rFonts w:ascii="HelvNeue Roman for IBM" w:hAnsi="HelvNeue Roman for IBM"/>
              </w:rPr>
              <w:t xml:space="preserve">You cannot go to a muslims house a prepare </w:t>
            </w:r>
            <w:r w:rsidR="00BF1B53">
              <w:rPr>
                <w:rFonts w:ascii="HelvNeue Roman for IBM" w:hAnsi="HelvNeue Roman for IBM"/>
              </w:rPr>
              <w:t>pork</w:t>
            </w:r>
            <w:r w:rsidR="002D0224">
              <w:rPr>
                <w:rFonts w:ascii="HelvNeue Roman for IBM" w:hAnsi="HelvNeue Roman for IBM"/>
              </w:rPr>
              <w:t>.</w:t>
            </w:r>
            <w:r>
              <w:rPr>
                <w:rFonts w:ascii="HelvNeue Roman for IBM" w:hAnsi="HelvNeue Roman for IBM"/>
              </w:rPr>
              <w:t>”</w:t>
            </w:r>
            <w:r w:rsidR="00BF1B53">
              <w:rPr>
                <w:rFonts w:ascii="HelvNeue Roman for IBM" w:hAnsi="HelvNeue Roman for IBM"/>
              </w:rPr>
              <w:t xml:space="preserve"> – client and care giver relationship.</w:t>
            </w:r>
          </w:p>
          <w:p w14:paraId="6B3F2452" w14:textId="77777777" w:rsidR="002D1EB9" w:rsidRDefault="002D1EB9" w:rsidP="0038274D">
            <w:pPr>
              <w:rPr>
                <w:rFonts w:ascii="HelvNeue Roman for IBM" w:hAnsi="HelvNeue Roman for IBM"/>
              </w:rPr>
            </w:pPr>
          </w:p>
          <w:p w14:paraId="3C9E67E1" w14:textId="726EC0C1" w:rsidR="00BF1B53" w:rsidRDefault="00BF1B53" w:rsidP="006A70FB">
            <w:pPr>
              <w:ind w:left="57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“Why are you giving me a job before you know the rate?”</w:t>
            </w:r>
            <w:r w:rsidR="006A70FB">
              <w:rPr>
                <w:rFonts w:ascii="HelvNeue Roman for IBM" w:hAnsi="HelvNeue Roman for IBM"/>
              </w:rPr>
              <w:t xml:space="preserve"> </w:t>
            </w:r>
            <w:r w:rsidR="006A70FB">
              <w:rPr>
                <w:rFonts w:ascii="HelvNeue Roman for IBM" w:hAnsi="HelvNeue Roman for IBM"/>
              </w:rPr>
              <w:t>- Charles</w:t>
            </w:r>
          </w:p>
          <w:p w14:paraId="07F86EBF" w14:textId="77777777" w:rsidR="00BF1B53" w:rsidRDefault="00BF1B53" w:rsidP="00BF1B53">
            <w:pPr>
              <w:rPr>
                <w:rFonts w:ascii="HelvNeue Roman for IBM" w:hAnsi="HelvNeue Roman for IBM"/>
              </w:rPr>
            </w:pPr>
          </w:p>
          <w:p w14:paraId="59F448B2" w14:textId="5F6BA6F7" w:rsidR="00BF1B53" w:rsidRDefault="00BF1B53" w:rsidP="006A70FB">
            <w:pPr>
              <w:ind w:left="57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“Often I go to a client and plan doesn’t meet their needs.”</w:t>
            </w:r>
            <w:r w:rsidR="006A70FB">
              <w:rPr>
                <w:rFonts w:ascii="HelvNeue Roman for IBM" w:hAnsi="HelvNeue Roman for IBM"/>
              </w:rPr>
              <w:t xml:space="preserve"> </w:t>
            </w:r>
            <w:r w:rsidR="006A70FB">
              <w:rPr>
                <w:rFonts w:ascii="HelvNeue Roman for IBM" w:hAnsi="HelvNeue Roman for IBM"/>
              </w:rPr>
              <w:t>- Charles</w:t>
            </w:r>
          </w:p>
          <w:p w14:paraId="7446EE63" w14:textId="77777777" w:rsidR="006E6626" w:rsidRDefault="006E6626" w:rsidP="00BF1B53">
            <w:pPr>
              <w:rPr>
                <w:rFonts w:ascii="HelvNeue Roman for IBM" w:hAnsi="HelvNeue Roman for IBM"/>
              </w:rPr>
            </w:pPr>
          </w:p>
          <w:p w14:paraId="57ECE10D" w14:textId="59299FEA" w:rsidR="00F656B0" w:rsidRDefault="006E6626" w:rsidP="00F656B0">
            <w:pPr>
              <w:ind w:left="57"/>
              <w:rPr>
                <w:rFonts w:ascii="HelvNeue Roman for IBM" w:hAnsi="HelvNeue Roman for IBM"/>
              </w:rPr>
            </w:pPr>
            <w:r w:rsidRPr="006E6626">
              <w:rPr>
                <w:rFonts w:ascii="HelvNeue Roman for IBM" w:hAnsi="HelvNeue Roman for IBM"/>
              </w:rPr>
              <w:t>“Paypal payment process is slow and painful.</w:t>
            </w:r>
            <w:r>
              <w:rPr>
                <w:rFonts w:ascii="HelvNeue Roman for IBM" w:hAnsi="HelvNeue Roman for IBM"/>
              </w:rPr>
              <w:t>”</w:t>
            </w:r>
            <w:r w:rsidR="006A70FB">
              <w:rPr>
                <w:rFonts w:ascii="HelvNeue Roman for IBM" w:hAnsi="HelvNeue Roman for IBM"/>
              </w:rPr>
              <w:t xml:space="preserve"> - Charles</w:t>
            </w:r>
          </w:p>
          <w:p w14:paraId="19C600E7" w14:textId="77777777" w:rsidR="002F0659" w:rsidRDefault="002F0659" w:rsidP="00F656B0">
            <w:pPr>
              <w:ind w:left="57"/>
              <w:rPr>
                <w:rFonts w:ascii="HelvNeue Roman for IBM" w:hAnsi="HelvNeue Roman for IBM"/>
              </w:rPr>
            </w:pPr>
          </w:p>
          <w:p w14:paraId="5C1D6805" w14:textId="781209F4" w:rsidR="002F0659" w:rsidRDefault="002F0659" w:rsidP="00F656B0">
            <w:pPr>
              <w:ind w:left="57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“Is it safe for me to work in this environment?”</w:t>
            </w:r>
          </w:p>
          <w:p w14:paraId="12376F19" w14:textId="77777777" w:rsidR="00051681" w:rsidRDefault="00051681" w:rsidP="00F656B0">
            <w:pPr>
              <w:ind w:left="57"/>
              <w:rPr>
                <w:rFonts w:ascii="HelvNeue Roman for IBM" w:hAnsi="HelvNeue Roman for IBM"/>
              </w:rPr>
            </w:pPr>
          </w:p>
          <w:p w14:paraId="73ADD07F" w14:textId="451BF103" w:rsidR="00051681" w:rsidRDefault="00051681" w:rsidP="00F656B0">
            <w:pPr>
              <w:ind w:left="57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“I doubled my service in a week” in relation to going on MCeP</w:t>
            </w:r>
          </w:p>
          <w:p w14:paraId="0C763A5D" w14:textId="77777777" w:rsidR="00167892" w:rsidRDefault="00167892" w:rsidP="00F656B0">
            <w:pPr>
              <w:ind w:left="57"/>
              <w:rPr>
                <w:rFonts w:ascii="HelvNeue Roman for IBM" w:hAnsi="HelvNeue Roman for IBM"/>
              </w:rPr>
            </w:pPr>
          </w:p>
          <w:p w14:paraId="2EA9BEC7" w14:textId="7EF379AB" w:rsidR="00167892" w:rsidRDefault="00167892" w:rsidP="00F656B0">
            <w:pPr>
              <w:ind w:left="57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“Always a delay in payment”</w:t>
            </w:r>
            <w:r w:rsidR="006A70FB">
              <w:rPr>
                <w:rFonts w:ascii="HelvNeue Roman for IBM" w:hAnsi="HelvNeue Roman for IBM"/>
              </w:rPr>
              <w:t xml:space="preserve"> -</w:t>
            </w:r>
            <w:r>
              <w:rPr>
                <w:rFonts w:ascii="HelvNeue Roman for IBM" w:hAnsi="HelvNeue Roman for IBM"/>
              </w:rPr>
              <w:t xml:space="preserve">Girish </w:t>
            </w:r>
          </w:p>
          <w:p w14:paraId="5D8F9C9F" w14:textId="77777777" w:rsidR="006A70FB" w:rsidRDefault="006A70FB" w:rsidP="00F656B0">
            <w:pPr>
              <w:ind w:left="57"/>
              <w:rPr>
                <w:rFonts w:ascii="HelvNeue Roman for IBM" w:hAnsi="HelvNeue Roman for IBM"/>
              </w:rPr>
            </w:pPr>
          </w:p>
          <w:p w14:paraId="4DACC598" w14:textId="580CE7F5" w:rsidR="006A70FB" w:rsidRDefault="006A70FB" w:rsidP="006A70FB">
            <w:pPr>
              <w:ind w:left="57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“It’s just price on care place, not about outcomes”. </w:t>
            </w:r>
            <w:r>
              <w:rPr>
                <w:rFonts w:ascii="HelvNeue Roman for IBM" w:hAnsi="HelvNeue Roman for IBM"/>
              </w:rPr>
              <w:t>-</w:t>
            </w:r>
            <w:r>
              <w:rPr>
                <w:rFonts w:ascii="HelvNeue Roman for IBM" w:hAnsi="HelvNeue Roman for IBM"/>
              </w:rPr>
              <w:t xml:space="preserve"> </w:t>
            </w:r>
            <w:r>
              <w:rPr>
                <w:rFonts w:ascii="HelvNeue Roman for IBM" w:hAnsi="HelvNeue Roman for IBM"/>
              </w:rPr>
              <w:t xml:space="preserve">Girish </w:t>
            </w:r>
          </w:p>
          <w:p w14:paraId="0E4ACE11" w14:textId="69787852" w:rsidR="006A70FB" w:rsidRPr="006E6626" w:rsidRDefault="006A70FB" w:rsidP="00F656B0">
            <w:pPr>
              <w:ind w:left="57"/>
              <w:rPr>
                <w:rFonts w:ascii="HelvNeue Roman for IBM" w:hAnsi="HelvNeue Roman for IBM"/>
              </w:rPr>
            </w:pPr>
          </w:p>
          <w:p w14:paraId="60344AF7" w14:textId="17A6B717" w:rsidR="006E6626" w:rsidRDefault="006E6626" w:rsidP="00BF1B53">
            <w:pPr>
              <w:rPr>
                <w:rFonts w:ascii="HelvNeue Roman for IBM" w:hAnsi="HelvNeue Roman for IBM"/>
              </w:rPr>
            </w:pPr>
          </w:p>
          <w:p w14:paraId="60BD51B4" w14:textId="77777777" w:rsidR="00BF1B53" w:rsidRDefault="00BF1B53" w:rsidP="00BF1B53">
            <w:pPr>
              <w:rPr>
                <w:rFonts w:ascii="HelvNeue Roman for IBM" w:hAnsi="HelvNeue Roman for IBM"/>
              </w:rPr>
            </w:pPr>
          </w:p>
          <w:p w14:paraId="6EF809D7" w14:textId="77777777" w:rsidR="00BF1B53" w:rsidRDefault="00BF1B53" w:rsidP="0038274D">
            <w:pPr>
              <w:rPr>
                <w:rFonts w:ascii="HelvNeue Roman for IBM" w:hAnsi="HelvNeue Roman for IBM"/>
              </w:rPr>
            </w:pPr>
          </w:p>
          <w:p w14:paraId="70614C28" w14:textId="77777777" w:rsidR="002D1EB9" w:rsidRDefault="002D1EB9" w:rsidP="0038274D">
            <w:pPr>
              <w:rPr>
                <w:rFonts w:ascii="HelvNeue Roman for IBM" w:hAnsi="HelvNeue Roman for IBM"/>
              </w:rPr>
            </w:pPr>
          </w:p>
          <w:p w14:paraId="5FB389CC" w14:textId="636DBD56" w:rsidR="002D1EB9" w:rsidRPr="00AF7D3A" w:rsidRDefault="002D1EB9" w:rsidP="002D1EB9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Sources</w:t>
            </w:r>
          </w:p>
          <w:p w14:paraId="2A453E60" w14:textId="1AC7451C" w:rsidR="00B65D73" w:rsidRDefault="00434B0B" w:rsidP="002D1EB9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Mural</w:t>
            </w:r>
            <w:r w:rsidR="00B65D73">
              <w:rPr>
                <w:rFonts w:ascii="HelvNeue Roman for IBM" w:hAnsi="HelvNeue Roman for IBM"/>
              </w:rPr>
              <w:t xml:space="preserve"> &amp; Interviews</w:t>
            </w:r>
          </w:p>
          <w:p w14:paraId="1010188B" w14:textId="2B1EBF18" w:rsidR="002D1EB9" w:rsidRDefault="00062178" w:rsidP="002D1EB9">
            <w:pPr>
              <w:rPr>
                <w:rFonts w:ascii="HelvNeue Roman for IBM" w:hAnsi="HelvNeue Roman for IBM"/>
              </w:rPr>
            </w:pPr>
            <w:hyperlink r:id="rId7" w:history="1">
              <w:r w:rsidR="00B65D73" w:rsidRPr="00840075">
                <w:rPr>
                  <w:rStyle w:val="Hyperlink"/>
                  <w:rFonts w:ascii="HelvNeue Roman for IBM" w:hAnsi="HelvNeue Roman for IBM"/>
                </w:rPr>
                <w:t>https://app.mural.ly/t/ibmcaremanager3286/m/ibmcaremanager3286/1476259996606</w:t>
              </w:r>
            </w:hyperlink>
          </w:p>
          <w:p w14:paraId="31858505" w14:textId="16893F11" w:rsidR="00B65D73" w:rsidRPr="00AF7D3A" w:rsidRDefault="00B65D73" w:rsidP="002D1EB9">
            <w:pPr>
              <w:rPr>
                <w:rFonts w:ascii="HelvNeue Roman for IBM" w:hAnsi="HelvNeue Roman for IBM"/>
              </w:rPr>
            </w:pPr>
          </w:p>
        </w:tc>
        <w:tc>
          <w:tcPr>
            <w:tcW w:w="6636" w:type="dxa"/>
            <w:tcMar>
              <w:top w:w="504" w:type="dxa"/>
              <w:left w:w="0" w:type="dxa"/>
            </w:tcMar>
          </w:tcPr>
          <w:tbl>
            <w:tblPr>
              <w:tblStyle w:val="TableGrid"/>
              <w:tblpPr w:leftFromText="180" w:rightFromText="180" w:vertAnchor="page" w:horzAnchor="page" w:tblpX="1" w:tblpY="1"/>
              <w:tblOverlap w:val="never"/>
              <w:tblW w:w="658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583"/>
            </w:tblGrid>
            <w:tr w:rsidR="00953E82" w:rsidRPr="00AF7D3A" w14:paraId="06946B3C" w14:textId="77777777" w:rsidTr="00AC0126">
              <w:trPr>
                <w:trHeight w:val="2"/>
              </w:trPr>
              <w:tc>
                <w:tcPr>
                  <w:tcW w:w="6583" w:type="dxa"/>
                  <w:vAlign w:val="center"/>
                </w:tcPr>
                <w:p w14:paraId="6A4CE63B" w14:textId="2BCB5F4F" w:rsidR="00C612DA" w:rsidRPr="00AF7D3A" w:rsidRDefault="00062178" w:rsidP="00C612DA">
                  <w:pPr>
                    <w:pStyle w:val="Heading1"/>
                    <w:outlineLvl w:val="0"/>
                  </w:pPr>
                  <w:sdt>
                    <w:sdtPr>
                      <w:alias w:val="Your Name:"/>
                      <w:tag w:val="Your Name:"/>
                      <w:id w:val="1982421306"/>
                      <w:placeholder>
                        <w:docPart w:val="327494A26502F8459FD7440E75F08CE0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DA328A">
                        <w:t>Charles</w:t>
                      </w:r>
                    </w:sdtContent>
                  </w:sdt>
                </w:p>
                <w:p w14:paraId="23296856" w14:textId="4A7C0602" w:rsidR="00C612DA" w:rsidRPr="009F1476" w:rsidRDefault="00DA328A" w:rsidP="00AF7D3A">
                  <w:pPr>
                    <w:pStyle w:val="Heading2"/>
                    <w:outlineLvl w:val="1"/>
                    <w:rPr>
                      <w:rFonts w:ascii="HelvNeue Bold for IBM" w:hAnsi="HelvNeue Bold for IBM"/>
                    </w:rPr>
                  </w:pPr>
                  <w:r>
                    <w:rPr>
                      <w:rFonts w:ascii="HelvNeue Bold for IBM" w:hAnsi="HelvNeue Bold for IBM"/>
                    </w:rPr>
                    <w:t>Service Provider</w:t>
                  </w:r>
                  <w:r w:rsidR="00632DD1">
                    <w:rPr>
                      <w:rFonts w:ascii="HelvNeue Bold for IBM" w:hAnsi="HelvNeue Bold for IBM"/>
                    </w:rPr>
                    <w:t xml:space="preserve"> Quality Assurance</w:t>
                  </w:r>
                </w:p>
              </w:tc>
            </w:tr>
          </w:tbl>
          <w:p w14:paraId="06E294EC" w14:textId="4F8103FD" w:rsidR="002C2CDD" w:rsidRPr="00AF7D3A" w:rsidRDefault="0075581F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ROLE</w:t>
            </w:r>
          </w:p>
          <w:p w14:paraId="3D77D715" w14:textId="32683968" w:rsidR="002C2CDD" w:rsidRPr="00AF7D3A" w:rsidRDefault="006242A3" w:rsidP="007569C1">
            <w:pPr>
              <w:pStyle w:val="Heading4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SERVICE PROVIDER</w:t>
            </w:r>
            <w:r w:rsidR="002C2CDD" w:rsidRPr="00AF7D3A">
              <w:rPr>
                <w:rFonts w:ascii="HelvNeue Roman for IBM" w:hAnsi="HelvNeue Roman for IBM"/>
              </w:rPr>
              <w:t xml:space="preserve"> • </w:t>
            </w:r>
            <w:r>
              <w:rPr>
                <w:rFonts w:ascii="HelvNeue Roman for IBM" w:hAnsi="HelvNeue Roman for IBM"/>
              </w:rPr>
              <w:t>CAREMARK</w:t>
            </w:r>
            <w:r w:rsidR="002C2CDD" w:rsidRPr="00AF7D3A">
              <w:rPr>
                <w:rFonts w:ascii="HelvNeue Roman for IBM" w:hAnsi="HelvNeue Roman for IBM"/>
              </w:rPr>
              <w:t xml:space="preserve"> • </w:t>
            </w:r>
            <w:r>
              <w:rPr>
                <w:rFonts w:ascii="HelvNeue Roman for IBM" w:hAnsi="HelvNeue Roman for IBM"/>
              </w:rPr>
              <w:t>8</w:t>
            </w:r>
            <w:r w:rsidR="0075581F">
              <w:rPr>
                <w:rFonts w:ascii="HelvNeue Roman for IBM" w:hAnsi="HelvNeue Roman for IBM"/>
              </w:rPr>
              <w:t xml:space="preserve"> years </w:t>
            </w:r>
          </w:p>
          <w:p w14:paraId="2382EC36" w14:textId="50E45561" w:rsidR="0075581F" w:rsidRDefault="00676C57" w:rsidP="0075581F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Charles is a Service Provider for the local community and knows Harrow well. </w:t>
            </w:r>
            <w:r w:rsidR="00F65BAB">
              <w:rPr>
                <w:rFonts w:ascii="HelvNeue Roman for IBM" w:hAnsi="HelvNeue Roman for IBM"/>
              </w:rPr>
              <w:t xml:space="preserve"> </w:t>
            </w:r>
            <w:r w:rsidR="00E96AD6">
              <w:rPr>
                <w:rFonts w:ascii="HelvNeue Roman for IBM" w:hAnsi="HelvNeue Roman for IBM"/>
              </w:rPr>
              <w:t xml:space="preserve"> </w:t>
            </w:r>
          </w:p>
          <w:p w14:paraId="7D672215" w14:textId="42962A8A" w:rsidR="002C2CDD" w:rsidRPr="00AF7D3A" w:rsidRDefault="00C84C32" w:rsidP="00AF7D3A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 xml:space="preserve">Goals &amp; </w:t>
            </w:r>
            <w:r w:rsidR="00AF7D3A" w:rsidRPr="00AF7D3A">
              <w:rPr>
                <w:rFonts w:ascii="HelvNeue Bold for IBM" w:hAnsi="HelvNeue Bold for IBM"/>
              </w:rPr>
              <w:t>Tasks</w:t>
            </w:r>
          </w:p>
          <w:p w14:paraId="2516EA17" w14:textId="393D1164" w:rsidR="00FC37CE" w:rsidRDefault="00FC37CE" w:rsidP="00757AE9">
            <w:pPr>
              <w:pStyle w:val="ListParagraph"/>
              <w:numPr>
                <w:ilvl w:val="0"/>
                <w:numId w:val="11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Create profile</w:t>
            </w:r>
            <w:r w:rsidR="00201199">
              <w:rPr>
                <w:rFonts w:ascii="HelvNeue Roman for IBM" w:hAnsi="HelvNeue Roman for IBM"/>
              </w:rPr>
              <w:t xml:space="preserve"> and maintain profile of services</w:t>
            </w:r>
            <w:r>
              <w:rPr>
                <w:rFonts w:ascii="HelvNeue Roman for IBM" w:hAnsi="HelvNeue Roman for IBM"/>
              </w:rPr>
              <w:t xml:space="preserve"> on </w:t>
            </w:r>
            <w:r w:rsidR="00201199">
              <w:rPr>
                <w:rFonts w:ascii="HelvNeue Roman for IBM" w:hAnsi="HelvNeue Roman for IBM"/>
              </w:rPr>
              <w:t xml:space="preserve">MCeP </w:t>
            </w:r>
          </w:p>
          <w:p w14:paraId="76D10377" w14:textId="7BBAF6CC" w:rsidR="00201199" w:rsidRDefault="00201199" w:rsidP="00757AE9">
            <w:pPr>
              <w:pStyle w:val="ListParagraph"/>
              <w:numPr>
                <w:ilvl w:val="0"/>
                <w:numId w:val="11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Negotiate with care team members price for service</w:t>
            </w:r>
          </w:p>
          <w:p w14:paraId="4E9AEE70" w14:textId="77777777" w:rsidR="00201199" w:rsidRDefault="00201199" w:rsidP="00757AE9">
            <w:pPr>
              <w:pStyle w:val="ListParagraph"/>
              <w:numPr>
                <w:ilvl w:val="0"/>
                <w:numId w:val="11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Visit clients and assess needs</w:t>
            </w:r>
          </w:p>
          <w:p w14:paraId="7F7FB371" w14:textId="2855B22D" w:rsidR="00201199" w:rsidRPr="00201199" w:rsidRDefault="00201199" w:rsidP="00201199">
            <w:pPr>
              <w:pStyle w:val="ListParagraph"/>
              <w:numPr>
                <w:ilvl w:val="0"/>
                <w:numId w:val="11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Create a care plan (different to councils)</w:t>
            </w:r>
          </w:p>
          <w:p w14:paraId="07BBB42A" w14:textId="618B4202" w:rsidR="00201199" w:rsidRDefault="00201199" w:rsidP="00757AE9">
            <w:pPr>
              <w:pStyle w:val="ListParagraph"/>
              <w:numPr>
                <w:ilvl w:val="0"/>
                <w:numId w:val="11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Deliver care</w:t>
            </w:r>
          </w:p>
          <w:p w14:paraId="17966731" w14:textId="773E465C" w:rsidR="004020A5" w:rsidRPr="00FB28CD" w:rsidRDefault="00005602" w:rsidP="00757AE9">
            <w:pPr>
              <w:pStyle w:val="ListParagraph"/>
              <w:numPr>
                <w:ilvl w:val="0"/>
                <w:numId w:val="11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Safeguarding Service User from abuse eg financial and emotional neglect</w:t>
            </w:r>
          </w:p>
          <w:p w14:paraId="06B2E5D9" w14:textId="41ADFC5A" w:rsidR="00141712" w:rsidRPr="00FB28CD" w:rsidRDefault="00005602" w:rsidP="00757AE9">
            <w:pPr>
              <w:pStyle w:val="ListParagraph"/>
              <w:numPr>
                <w:ilvl w:val="0"/>
                <w:numId w:val="11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Register with CQC, adhere to CQC standards and prep for any inspections by CQC</w:t>
            </w:r>
          </w:p>
          <w:p w14:paraId="3E0BED32" w14:textId="0E48F136" w:rsidR="00844D54" w:rsidRPr="00FB28CD" w:rsidRDefault="00752CC5" w:rsidP="00757AE9">
            <w:pPr>
              <w:pStyle w:val="ListParagraph"/>
              <w:numPr>
                <w:ilvl w:val="0"/>
                <w:numId w:val="11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Register with UKHCA (UK HomeCare Agency)</w:t>
            </w:r>
          </w:p>
          <w:p w14:paraId="23EBF325" w14:textId="144C3438" w:rsidR="009F24DE" w:rsidRPr="00FB28CD" w:rsidRDefault="00632DD1" w:rsidP="00757AE9">
            <w:pPr>
              <w:pStyle w:val="ListParagraph"/>
              <w:numPr>
                <w:ilvl w:val="0"/>
                <w:numId w:val="11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Train staff to meet required quality standards</w:t>
            </w:r>
          </w:p>
          <w:p w14:paraId="1EF373DF" w14:textId="0F546B74" w:rsidR="007658CA" w:rsidRPr="00FB28CD" w:rsidRDefault="007F44D3" w:rsidP="00757AE9">
            <w:pPr>
              <w:pStyle w:val="ListParagraph"/>
              <w:numPr>
                <w:ilvl w:val="0"/>
                <w:numId w:val="11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Track time and effort with each Service User.</w:t>
            </w:r>
          </w:p>
          <w:p w14:paraId="7A662E7F" w14:textId="47ECC56A" w:rsidR="00EC2917" w:rsidRDefault="00CE090D" w:rsidP="00757AE9">
            <w:pPr>
              <w:pStyle w:val="ListParagraph"/>
              <w:numPr>
                <w:ilvl w:val="0"/>
                <w:numId w:val="11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Making sure staff are healthy and safe when entering a Service Users </w:t>
            </w:r>
            <w:r w:rsidR="00EB7753">
              <w:rPr>
                <w:rFonts w:ascii="HelvNeue Roman for IBM" w:hAnsi="HelvNeue Roman for IBM"/>
              </w:rPr>
              <w:t>accommodation.</w:t>
            </w:r>
          </w:p>
          <w:p w14:paraId="615E59C9" w14:textId="7BA74B88" w:rsidR="00EB7753" w:rsidRPr="004918AE" w:rsidRDefault="00EB7753" w:rsidP="00757AE9">
            <w:pPr>
              <w:pStyle w:val="ListParagraph"/>
              <w:numPr>
                <w:ilvl w:val="0"/>
                <w:numId w:val="11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Match Service User and client, based on cultural preferences.</w:t>
            </w:r>
          </w:p>
          <w:p w14:paraId="272F24E1" w14:textId="0EE0DF29" w:rsidR="002C2CDD" w:rsidRPr="00AF7D3A" w:rsidRDefault="00A45ACF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Painponts</w:t>
            </w:r>
          </w:p>
          <w:p w14:paraId="371F3876" w14:textId="2AC82C37" w:rsidR="00E82EC9" w:rsidRPr="0056726B" w:rsidRDefault="00EB7753" w:rsidP="0056726B">
            <w:pPr>
              <w:pStyle w:val="ListParagraph"/>
              <w:numPr>
                <w:ilvl w:val="0"/>
                <w:numId w:val="1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Anxious about the process (think this is with regard how bigger agencies </w:t>
            </w:r>
            <w:r w:rsidR="004956A6">
              <w:rPr>
                <w:rFonts w:ascii="HelvNeue Roman for IBM" w:hAnsi="HelvNeue Roman for IBM"/>
              </w:rPr>
              <w:t>could</w:t>
            </w:r>
            <w:r>
              <w:rPr>
                <w:rFonts w:ascii="HelvNeue Roman for IBM" w:hAnsi="HelvNeue Roman for IBM"/>
              </w:rPr>
              <w:t xml:space="preserve"> dominate the Service Provider sector</w:t>
            </w:r>
            <w:r w:rsidR="004956A6">
              <w:rPr>
                <w:rFonts w:ascii="HelvNeue Roman for IBM" w:hAnsi="HelvNeue Roman for IBM"/>
              </w:rPr>
              <w:t>)</w:t>
            </w:r>
          </w:p>
          <w:p w14:paraId="42FF4867" w14:textId="52D27BA0" w:rsidR="007F0057" w:rsidRDefault="004956A6" w:rsidP="0056726B">
            <w:pPr>
              <w:pStyle w:val="ListParagraph"/>
              <w:numPr>
                <w:ilvl w:val="0"/>
                <w:numId w:val="1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Paypal charge (charge for each transaction is paid by Service Provider) </w:t>
            </w:r>
          </w:p>
          <w:p w14:paraId="7F0E4856" w14:textId="77777777" w:rsidR="00F90531" w:rsidRDefault="004956A6" w:rsidP="0056726B">
            <w:pPr>
              <w:pStyle w:val="ListParagraph"/>
              <w:numPr>
                <w:ilvl w:val="0"/>
                <w:numId w:val="1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Communication is disjointed bet</w:t>
            </w:r>
            <w:r w:rsidR="00F90531">
              <w:rPr>
                <w:rFonts w:ascii="HelvNeue Roman for IBM" w:hAnsi="HelvNeue Roman for IBM"/>
              </w:rPr>
              <w:t>ween Care Manager and Provider.</w:t>
            </w:r>
          </w:p>
          <w:p w14:paraId="6FDD88F5" w14:textId="116F8A03" w:rsidR="004956A6" w:rsidRDefault="004956A6" w:rsidP="0056726B">
            <w:pPr>
              <w:pStyle w:val="ListParagraph"/>
              <w:numPr>
                <w:ilvl w:val="0"/>
                <w:numId w:val="1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Service Provider not always given sufficient information to judge a price for the service. </w:t>
            </w:r>
          </w:p>
          <w:p w14:paraId="20DC050F" w14:textId="362A15A5" w:rsidR="004956A6" w:rsidRDefault="003553FC" w:rsidP="0056726B">
            <w:pPr>
              <w:pStyle w:val="ListParagraph"/>
              <w:numPr>
                <w:ilvl w:val="0"/>
                <w:numId w:val="1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Hard to keep track of all the paypal clients (as there must not be a central view for service provider)</w:t>
            </w:r>
            <w:r w:rsidR="006E6626">
              <w:rPr>
                <w:rFonts w:ascii="HelvNeue Roman for IBM" w:hAnsi="HelvNeue Roman for IBM"/>
              </w:rPr>
              <w:t>.</w:t>
            </w:r>
            <w:r w:rsidR="00DA2042">
              <w:rPr>
                <w:rFonts w:ascii="HelvNeue Roman for IBM" w:hAnsi="HelvNeue Roman for IBM"/>
              </w:rPr>
              <w:t xml:space="preserve"> </w:t>
            </w:r>
          </w:p>
          <w:p w14:paraId="45AFF7B8" w14:textId="1A5FA886" w:rsidR="00164F23" w:rsidRDefault="00164F23" w:rsidP="0056726B">
            <w:pPr>
              <w:pStyle w:val="ListParagraph"/>
              <w:numPr>
                <w:ilvl w:val="0"/>
                <w:numId w:val="1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Paypal payment process is slow and painful</w:t>
            </w:r>
            <w:r w:rsidR="006E6626">
              <w:rPr>
                <w:rFonts w:ascii="HelvNeue Roman for IBM" w:hAnsi="HelvNeue Roman for IBM"/>
              </w:rPr>
              <w:t>.</w:t>
            </w:r>
          </w:p>
          <w:p w14:paraId="6D5F99E9" w14:textId="078D2593" w:rsidR="00F656B0" w:rsidRDefault="00F656B0" w:rsidP="0056726B">
            <w:pPr>
              <w:pStyle w:val="ListParagraph"/>
              <w:numPr>
                <w:ilvl w:val="0"/>
                <w:numId w:val="1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lastRenderedPageBreak/>
              <w:t>No mechanism for the provider to give feedback on how a service user is doing</w:t>
            </w:r>
            <w:r w:rsidR="00DA2042">
              <w:rPr>
                <w:rFonts w:ascii="HelvNeue Roman for IBM" w:hAnsi="HelvNeue Roman for IBM"/>
              </w:rPr>
              <w:t>.</w:t>
            </w:r>
          </w:p>
          <w:p w14:paraId="54B07B1A" w14:textId="4CE72895" w:rsidR="00F90531" w:rsidRDefault="002F0659" w:rsidP="00F90531">
            <w:pPr>
              <w:pStyle w:val="ListParagraph"/>
              <w:numPr>
                <w:ilvl w:val="0"/>
                <w:numId w:val="1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Sometimes don’t know if the SU’s house is a safe environment to work in</w:t>
            </w:r>
            <w:r w:rsidR="00DA2042">
              <w:rPr>
                <w:rFonts w:ascii="HelvNeue Roman for IBM" w:hAnsi="HelvNeue Roman for IBM"/>
              </w:rPr>
              <w:t>.</w:t>
            </w:r>
          </w:p>
          <w:p w14:paraId="5056C62C" w14:textId="010AC3BC" w:rsidR="00F90531" w:rsidRDefault="00F90531" w:rsidP="00F90531">
            <w:pPr>
              <w:pStyle w:val="ListParagraph"/>
              <w:numPr>
                <w:ilvl w:val="0"/>
                <w:numId w:val="1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Care plan is sometimes not accurate – service user may need more services than identified in the care plan.</w:t>
            </w:r>
          </w:p>
          <w:p w14:paraId="1503BBA5" w14:textId="72A16687" w:rsidR="00F90531" w:rsidRDefault="00F90531" w:rsidP="00F90531">
            <w:pPr>
              <w:pStyle w:val="ListParagraph"/>
              <w:numPr>
                <w:ilvl w:val="0"/>
                <w:numId w:val="1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No notification in MCeP as to whether I’ve been selected to deliver services for an SU or not. </w:t>
            </w:r>
          </w:p>
          <w:p w14:paraId="5AAE3E6C" w14:textId="77777777" w:rsidR="008F5703" w:rsidRDefault="008F5703" w:rsidP="00F90531">
            <w:pPr>
              <w:pStyle w:val="ListParagraph"/>
              <w:numPr>
                <w:ilvl w:val="0"/>
                <w:numId w:val="1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Frustration on lack of communication from Harrow side. </w:t>
            </w:r>
          </w:p>
          <w:p w14:paraId="73D0371D" w14:textId="77777777" w:rsidR="00CE2DD4" w:rsidRDefault="008F5703" w:rsidP="00471E87">
            <w:pPr>
              <w:pStyle w:val="ListParagraph"/>
              <w:numPr>
                <w:ilvl w:val="0"/>
                <w:numId w:val="1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Frustration at lack of progress feedback on MCEP, in relation to what stage in the process they are, eg in progress, rejected.</w:t>
            </w:r>
          </w:p>
          <w:p w14:paraId="6C1641BF" w14:textId="77777777" w:rsidR="00CE2DD4" w:rsidRDefault="00CE2DD4" w:rsidP="00CE2DD4">
            <w:pPr>
              <w:pStyle w:val="ListParagraph"/>
              <w:ind w:left="417"/>
              <w:rPr>
                <w:rFonts w:ascii="HelvNeue Roman for IBM" w:hAnsi="HelvNeue Roman for IBM"/>
              </w:rPr>
            </w:pPr>
          </w:p>
          <w:p w14:paraId="3A56157F" w14:textId="77777777" w:rsidR="00CE2DD4" w:rsidRDefault="00CE2DD4" w:rsidP="00CE2DD4">
            <w:pPr>
              <w:pStyle w:val="ListParagraph"/>
              <w:ind w:left="417"/>
              <w:rPr>
                <w:rFonts w:ascii="HelvNeue Roman for IBM" w:hAnsi="HelvNeue Roman for IBM"/>
              </w:rPr>
            </w:pPr>
          </w:p>
          <w:p w14:paraId="36A9497A" w14:textId="58E0EAC5" w:rsidR="00CE2DD4" w:rsidRPr="00CE2DD4" w:rsidRDefault="00CE2DD4" w:rsidP="00CE2DD4">
            <w:pPr>
              <w:pStyle w:val="Heading3"/>
              <w:rPr>
                <w:rFonts w:ascii="HelvNeue Bold for IBM" w:hAnsi="HelvNeue Bold for IBM"/>
              </w:rPr>
            </w:pPr>
            <w:r w:rsidRPr="00CE2DD4">
              <w:rPr>
                <w:rFonts w:ascii="HelvNeue Bold for IBM" w:hAnsi="HelvNeue Bold for IBM"/>
              </w:rPr>
              <w:t>TEAM, Environment</w:t>
            </w:r>
            <w:r w:rsidRPr="00CE2DD4">
              <w:rPr>
                <w:rFonts w:ascii="HelvNeue Bold for IBM" w:hAnsi="HelvNeue Bold for IBM"/>
              </w:rPr>
              <w:t xml:space="preserve"> &amp; Software</w:t>
            </w:r>
          </w:p>
          <w:p w14:paraId="04C94888" w14:textId="15DAB711" w:rsidR="00CE2DD4" w:rsidRDefault="00CE2DD4" w:rsidP="00CE2DD4">
            <w:pPr>
              <w:pStyle w:val="ListParagraph"/>
              <w:numPr>
                <w:ilvl w:val="0"/>
                <w:numId w:val="1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Large organization, 72 care givers, 120 clients. Managing director and operations manager are controlling partners. </w:t>
            </w:r>
          </w:p>
          <w:p w14:paraId="6239E0ED" w14:textId="55B4B757" w:rsidR="00CE2DD4" w:rsidRDefault="00CE2DD4" w:rsidP="00CE2DD4">
            <w:pPr>
              <w:pStyle w:val="ListParagraph"/>
              <w:numPr>
                <w:ilvl w:val="0"/>
                <w:numId w:val="1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2 supervisors – who conduct initial intake and then allocate</w:t>
            </w:r>
            <w:r w:rsidR="00C02BDD">
              <w:rPr>
                <w:rFonts w:ascii="HelvNeue Roman for IBM" w:hAnsi="HelvNeue Roman for IBM"/>
              </w:rPr>
              <w:t xml:space="preserve"> </w:t>
            </w:r>
            <w:r>
              <w:rPr>
                <w:rFonts w:ascii="HelvNeue Roman for IBM" w:hAnsi="HelvNeue Roman for IBM"/>
              </w:rPr>
              <w:t>a care giver</w:t>
            </w:r>
            <w:r w:rsidR="00C02BDD">
              <w:rPr>
                <w:rFonts w:ascii="HelvNeue Roman for IBM" w:hAnsi="HelvNeue Roman for IBM"/>
              </w:rPr>
              <w:t xml:space="preserve">, </w:t>
            </w:r>
            <w:r w:rsidR="00C02BDD">
              <w:rPr>
                <w:rFonts w:ascii="HelvNeue Roman for IBM" w:hAnsi="HelvNeue Roman for IBM"/>
              </w:rPr>
              <w:t>based on mainly availability but also personality</w:t>
            </w:r>
            <w:r w:rsidR="00C02BDD">
              <w:rPr>
                <w:rFonts w:ascii="HelvNeue Roman for IBM" w:hAnsi="HelvNeue Roman for IBM"/>
              </w:rPr>
              <w:t xml:space="preserve">. Care givers are trained up </w:t>
            </w:r>
            <w:r>
              <w:rPr>
                <w:rFonts w:ascii="HelvNeue Roman for IBM" w:hAnsi="HelvNeue Roman for IBM"/>
              </w:rPr>
              <w:t>and require no previous experience</w:t>
            </w:r>
            <w:r w:rsidR="00C02BDD">
              <w:rPr>
                <w:rFonts w:ascii="HelvNeue Roman for IBM" w:hAnsi="HelvNeue Roman for IBM"/>
              </w:rPr>
              <w:t xml:space="preserve"> is expected</w:t>
            </w:r>
            <w:r>
              <w:rPr>
                <w:rFonts w:ascii="HelvNeue Roman for IBM" w:hAnsi="HelvNeue Roman for IBM"/>
              </w:rPr>
              <w:t xml:space="preserve">. </w:t>
            </w:r>
          </w:p>
          <w:p w14:paraId="2F07D534" w14:textId="77777777" w:rsidR="00CE2DD4" w:rsidRDefault="006B7C56" w:rsidP="00CE2DD4">
            <w:pPr>
              <w:pStyle w:val="ListParagraph"/>
              <w:numPr>
                <w:ilvl w:val="0"/>
                <w:numId w:val="1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Operate as a franchise and provide personal care, which is the basic care package. This involves making light meals and maybe taking clients out to </w:t>
            </w:r>
            <w:r w:rsidR="007444B9">
              <w:rPr>
                <w:rFonts w:ascii="HelvNeue Roman for IBM" w:hAnsi="HelvNeue Roman for IBM"/>
              </w:rPr>
              <w:t xml:space="preserve">chosen activities. </w:t>
            </w:r>
          </w:p>
          <w:p w14:paraId="33CF3CE9" w14:textId="77777777" w:rsidR="007444B9" w:rsidRDefault="00BA15C9" w:rsidP="00CE2DD4">
            <w:pPr>
              <w:pStyle w:val="ListParagraph"/>
              <w:numPr>
                <w:ilvl w:val="0"/>
                <w:numId w:val="1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Care givers only come into the office once a week to hand in signed off timesheets. </w:t>
            </w:r>
          </w:p>
          <w:p w14:paraId="56A6813C" w14:textId="70B06016" w:rsidR="004B2709" w:rsidRPr="00CE2DD4" w:rsidRDefault="004B2709" w:rsidP="00CE2DD4">
            <w:pPr>
              <w:pStyle w:val="ListParagraph"/>
              <w:numPr>
                <w:ilvl w:val="0"/>
                <w:numId w:val="1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Organisation could be a small independent company, operating from home or it could be larger organization which may be a franchise.</w:t>
            </w:r>
            <w:bookmarkStart w:id="0" w:name="_GoBack"/>
            <w:bookmarkEnd w:id="0"/>
          </w:p>
        </w:tc>
      </w:tr>
    </w:tbl>
    <w:p w14:paraId="16F4349E" w14:textId="6176CA86" w:rsidR="00EF7CC9" w:rsidRPr="00C4680F" w:rsidRDefault="00EF7CC9" w:rsidP="00D2573E">
      <w:pPr>
        <w:tabs>
          <w:tab w:val="left" w:pos="2340"/>
        </w:tabs>
      </w:pPr>
    </w:p>
    <w:sectPr w:rsidR="00EF7CC9" w:rsidRPr="00C4680F" w:rsidSect="00E82EC9">
      <w:footerReference w:type="first" r:id="rId8"/>
      <w:pgSz w:w="12240" w:h="15840"/>
      <w:pgMar w:top="567" w:right="737" w:bottom="567" w:left="737" w:header="578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A7E19B" w14:textId="77777777" w:rsidR="00062178" w:rsidRDefault="00062178" w:rsidP="00713050">
      <w:pPr>
        <w:spacing w:line="240" w:lineRule="auto"/>
      </w:pPr>
      <w:r>
        <w:separator/>
      </w:r>
    </w:p>
  </w:endnote>
  <w:endnote w:type="continuationSeparator" w:id="0">
    <w:p w14:paraId="19D307D0" w14:textId="77777777" w:rsidR="00062178" w:rsidRDefault="00062178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HelvNeue Bold for IBM">
    <w:panose1 w:val="020B0804020202020204"/>
    <w:charset w:val="00"/>
    <w:family w:val="auto"/>
    <w:pitch w:val="variable"/>
    <w:sig w:usb0="800000AF" w:usb1="5000204A" w:usb2="00000000" w:usb3="00000000" w:csb0="0000009B" w:csb1="00000000"/>
  </w:font>
  <w:font w:name="Franklin Gothic Demi">
    <w:panose1 w:val="020B0703020102020204"/>
    <w:charset w:val="00"/>
    <w:family w:val="auto"/>
    <w:pitch w:val="variable"/>
    <w:sig w:usb0="00000287" w:usb1="00000000" w:usb2="00000000" w:usb3="00000000" w:csb0="0000009F" w:csb1="00000000"/>
  </w:font>
  <w:font w:name="HelvNeue Roman for IBM">
    <w:panose1 w:val="020B0604020202020204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8B8643" w14:textId="77777777" w:rsidR="00217980" w:rsidRPr="00682578" w:rsidRDefault="00217980" w:rsidP="00682578">
    <w:pPr>
      <w:pStyle w:val="Footer"/>
      <w:jc w:val="left"/>
      <w:rPr>
        <w:lang w:val="en-GB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D5E699" w14:textId="77777777" w:rsidR="00062178" w:rsidRDefault="00062178" w:rsidP="00713050">
      <w:pPr>
        <w:spacing w:line="240" w:lineRule="auto"/>
      </w:pPr>
      <w:r>
        <w:separator/>
      </w:r>
    </w:p>
  </w:footnote>
  <w:footnote w:type="continuationSeparator" w:id="0">
    <w:p w14:paraId="6AFE3B0D" w14:textId="77777777" w:rsidR="00062178" w:rsidRDefault="00062178" w:rsidP="007130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92DD3"/>
    <w:multiLevelType w:val="hybridMultilevel"/>
    <w:tmpl w:val="85F0E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99558B"/>
    <w:multiLevelType w:val="hybridMultilevel"/>
    <w:tmpl w:val="FB4644FA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>
    <w:nsid w:val="10CB7CF1"/>
    <w:multiLevelType w:val="hybridMultilevel"/>
    <w:tmpl w:val="D6E6E050"/>
    <w:lvl w:ilvl="0" w:tplc="CA8A8C96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">
    <w:nsid w:val="17682243"/>
    <w:multiLevelType w:val="hybridMultilevel"/>
    <w:tmpl w:val="5E56A2EE"/>
    <w:lvl w:ilvl="0" w:tplc="CA8A8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D84560"/>
    <w:multiLevelType w:val="hybridMultilevel"/>
    <w:tmpl w:val="6D0E15FA"/>
    <w:lvl w:ilvl="0" w:tplc="CA8A8C96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5">
    <w:nsid w:val="1DF2137B"/>
    <w:multiLevelType w:val="hybridMultilevel"/>
    <w:tmpl w:val="217CF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DB6668"/>
    <w:multiLevelType w:val="hybridMultilevel"/>
    <w:tmpl w:val="F0020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CB2E1D"/>
    <w:multiLevelType w:val="hybridMultilevel"/>
    <w:tmpl w:val="79AE6A66"/>
    <w:lvl w:ilvl="0" w:tplc="CA8A8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1F5010"/>
    <w:multiLevelType w:val="hybridMultilevel"/>
    <w:tmpl w:val="6792A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A05D66"/>
    <w:multiLevelType w:val="hybridMultilevel"/>
    <w:tmpl w:val="CD409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B05031"/>
    <w:multiLevelType w:val="hybridMultilevel"/>
    <w:tmpl w:val="6538A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3E1104"/>
    <w:multiLevelType w:val="hybridMultilevel"/>
    <w:tmpl w:val="DF241FD0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>
    <w:nsid w:val="4A3F2411"/>
    <w:multiLevelType w:val="hybridMultilevel"/>
    <w:tmpl w:val="B5228918"/>
    <w:lvl w:ilvl="0" w:tplc="CA8A8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185803"/>
    <w:multiLevelType w:val="hybridMultilevel"/>
    <w:tmpl w:val="6D20F42E"/>
    <w:lvl w:ilvl="0" w:tplc="CA8A8C96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>
    <w:nsid w:val="4F2F0A78"/>
    <w:multiLevelType w:val="hybridMultilevel"/>
    <w:tmpl w:val="7E60AF30"/>
    <w:lvl w:ilvl="0" w:tplc="35C4FA5E">
      <w:start w:val="1"/>
      <w:numFmt w:val="bullet"/>
      <w:lvlText w:val=""/>
      <w:lvlJc w:val="left"/>
      <w:pPr>
        <w:ind w:left="420" w:hanging="36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91473D"/>
    <w:multiLevelType w:val="hybridMultilevel"/>
    <w:tmpl w:val="4BB267B2"/>
    <w:lvl w:ilvl="0" w:tplc="62B4E780">
      <w:start w:val="1"/>
      <w:numFmt w:val="bullet"/>
      <w:lvlText w:val=""/>
      <w:lvlJc w:val="left"/>
      <w:pPr>
        <w:ind w:left="420" w:hanging="36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6">
    <w:nsid w:val="5D624CA9"/>
    <w:multiLevelType w:val="hybridMultilevel"/>
    <w:tmpl w:val="8B140344"/>
    <w:lvl w:ilvl="0" w:tplc="CA8A8C96">
      <w:start w:val="1"/>
      <w:numFmt w:val="bullet"/>
      <w:lvlText w:val=""/>
      <w:lvlJc w:val="left"/>
      <w:pPr>
        <w:ind w:left="340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F587C3C"/>
    <w:multiLevelType w:val="hybridMultilevel"/>
    <w:tmpl w:val="C11CF2A8"/>
    <w:lvl w:ilvl="0" w:tplc="CA8A8C96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7574AA8"/>
    <w:multiLevelType w:val="hybridMultilevel"/>
    <w:tmpl w:val="84762CD4"/>
    <w:lvl w:ilvl="0" w:tplc="CA8A8C96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F893212"/>
    <w:multiLevelType w:val="hybridMultilevel"/>
    <w:tmpl w:val="28F48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45F3F53"/>
    <w:multiLevelType w:val="hybridMultilevel"/>
    <w:tmpl w:val="3B9C196A"/>
    <w:lvl w:ilvl="0" w:tplc="CA8A8C96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1">
    <w:nsid w:val="7C38370F"/>
    <w:multiLevelType w:val="hybridMultilevel"/>
    <w:tmpl w:val="043E0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6"/>
  </w:num>
  <w:num w:numId="3">
    <w:abstractNumId w:val="19"/>
  </w:num>
  <w:num w:numId="4">
    <w:abstractNumId w:val="0"/>
  </w:num>
  <w:num w:numId="5">
    <w:abstractNumId w:val="10"/>
  </w:num>
  <w:num w:numId="6">
    <w:abstractNumId w:val="5"/>
  </w:num>
  <w:num w:numId="7">
    <w:abstractNumId w:val="6"/>
  </w:num>
  <w:num w:numId="8">
    <w:abstractNumId w:val="8"/>
  </w:num>
  <w:num w:numId="9">
    <w:abstractNumId w:val="21"/>
  </w:num>
  <w:num w:numId="10">
    <w:abstractNumId w:val="12"/>
  </w:num>
  <w:num w:numId="11">
    <w:abstractNumId w:val="14"/>
  </w:num>
  <w:num w:numId="12">
    <w:abstractNumId w:val="3"/>
  </w:num>
  <w:num w:numId="13">
    <w:abstractNumId w:val="7"/>
  </w:num>
  <w:num w:numId="14">
    <w:abstractNumId w:val="17"/>
  </w:num>
  <w:num w:numId="15">
    <w:abstractNumId w:val="18"/>
  </w:num>
  <w:num w:numId="16">
    <w:abstractNumId w:val="4"/>
  </w:num>
  <w:num w:numId="17">
    <w:abstractNumId w:val="13"/>
  </w:num>
  <w:num w:numId="18">
    <w:abstractNumId w:val="2"/>
  </w:num>
  <w:num w:numId="19">
    <w:abstractNumId w:val="1"/>
  </w:num>
  <w:num w:numId="20">
    <w:abstractNumId w:val="11"/>
  </w:num>
  <w:num w:numId="21">
    <w:abstractNumId w:val="20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D3A"/>
    <w:rsid w:val="00005602"/>
    <w:rsid w:val="000277F7"/>
    <w:rsid w:val="00030F21"/>
    <w:rsid w:val="00037ADA"/>
    <w:rsid w:val="00051681"/>
    <w:rsid w:val="00062178"/>
    <w:rsid w:val="000722C4"/>
    <w:rsid w:val="0007242B"/>
    <w:rsid w:val="00091382"/>
    <w:rsid w:val="000B0619"/>
    <w:rsid w:val="000B61CA"/>
    <w:rsid w:val="000E5B64"/>
    <w:rsid w:val="000F7610"/>
    <w:rsid w:val="0010128A"/>
    <w:rsid w:val="00114ED7"/>
    <w:rsid w:val="00123847"/>
    <w:rsid w:val="00140B0E"/>
    <w:rsid w:val="00141712"/>
    <w:rsid w:val="00163A60"/>
    <w:rsid w:val="0016463F"/>
    <w:rsid w:val="00164F23"/>
    <w:rsid w:val="00167892"/>
    <w:rsid w:val="001A1112"/>
    <w:rsid w:val="001A5CA9"/>
    <w:rsid w:val="001B0324"/>
    <w:rsid w:val="001B2AC1"/>
    <w:rsid w:val="001B2D5D"/>
    <w:rsid w:val="001B403A"/>
    <w:rsid w:val="001C197C"/>
    <w:rsid w:val="00201199"/>
    <w:rsid w:val="002178BE"/>
    <w:rsid w:val="00217980"/>
    <w:rsid w:val="00225B7F"/>
    <w:rsid w:val="00271662"/>
    <w:rsid w:val="00273398"/>
    <w:rsid w:val="0027404F"/>
    <w:rsid w:val="00293B83"/>
    <w:rsid w:val="002B091C"/>
    <w:rsid w:val="002C2CDD"/>
    <w:rsid w:val="002D0224"/>
    <w:rsid w:val="002D1EB9"/>
    <w:rsid w:val="002D45C6"/>
    <w:rsid w:val="002F03FA"/>
    <w:rsid w:val="002F0659"/>
    <w:rsid w:val="003047B1"/>
    <w:rsid w:val="00313E86"/>
    <w:rsid w:val="00333CD3"/>
    <w:rsid w:val="00340365"/>
    <w:rsid w:val="00342B64"/>
    <w:rsid w:val="003553FC"/>
    <w:rsid w:val="00364079"/>
    <w:rsid w:val="003736D8"/>
    <w:rsid w:val="003775A1"/>
    <w:rsid w:val="0038274D"/>
    <w:rsid w:val="003C0B45"/>
    <w:rsid w:val="003C5528"/>
    <w:rsid w:val="003D0DF2"/>
    <w:rsid w:val="004020A5"/>
    <w:rsid w:val="004077FB"/>
    <w:rsid w:val="00415600"/>
    <w:rsid w:val="004172E2"/>
    <w:rsid w:val="00424DD9"/>
    <w:rsid w:val="00434B0B"/>
    <w:rsid w:val="00436184"/>
    <w:rsid w:val="0046104A"/>
    <w:rsid w:val="00467919"/>
    <w:rsid w:val="004717C5"/>
    <w:rsid w:val="00471E87"/>
    <w:rsid w:val="004918AE"/>
    <w:rsid w:val="004956A6"/>
    <w:rsid w:val="004B0659"/>
    <w:rsid w:val="004B2709"/>
    <w:rsid w:val="004C59E2"/>
    <w:rsid w:val="004C7145"/>
    <w:rsid w:val="004D2A80"/>
    <w:rsid w:val="00511E84"/>
    <w:rsid w:val="00523479"/>
    <w:rsid w:val="0052629F"/>
    <w:rsid w:val="00543DB7"/>
    <w:rsid w:val="00561640"/>
    <w:rsid w:val="0056726B"/>
    <w:rsid w:val="005729B0"/>
    <w:rsid w:val="005951FC"/>
    <w:rsid w:val="005A073E"/>
    <w:rsid w:val="005E3573"/>
    <w:rsid w:val="006040EA"/>
    <w:rsid w:val="0060630C"/>
    <w:rsid w:val="00614C2E"/>
    <w:rsid w:val="00616B9E"/>
    <w:rsid w:val="006212CC"/>
    <w:rsid w:val="006242A3"/>
    <w:rsid w:val="00632DD1"/>
    <w:rsid w:val="00641630"/>
    <w:rsid w:val="00667E28"/>
    <w:rsid w:val="00676C57"/>
    <w:rsid w:val="00682578"/>
    <w:rsid w:val="00684488"/>
    <w:rsid w:val="006A3CE7"/>
    <w:rsid w:val="006A6A0F"/>
    <w:rsid w:val="006A70FB"/>
    <w:rsid w:val="006B7C56"/>
    <w:rsid w:val="006C4C50"/>
    <w:rsid w:val="006D76B1"/>
    <w:rsid w:val="006E18B0"/>
    <w:rsid w:val="006E6626"/>
    <w:rsid w:val="006F1CA8"/>
    <w:rsid w:val="006F6A27"/>
    <w:rsid w:val="00713050"/>
    <w:rsid w:val="0073234E"/>
    <w:rsid w:val="00741125"/>
    <w:rsid w:val="007444B9"/>
    <w:rsid w:val="00746F7F"/>
    <w:rsid w:val="00752CC5"/>
    <w:rsid w:val="0075581F"/>
    <w:rsid w:val="007569C1"/>
    <w:rsid w:val="00757AE9"/>
    <w:rsid w:val="00763832"/>
    <w:rsid w:val="00764C3A"/>
    <w:rsid w:val="007658CA"/>
    <w:rsid w:val="007A0678"/>
    <w:rsid w:val="007A180B"/>
    <w:rsid w:val="007D2696"/>
    <w:rsid w:val="007F0057"/>
    <w:rsid w:val="007F44D3"/>
    <w:rsid w:val="00811117"/>
    <w:rsid w:val="00826CCA"/>
    <w:rsid w:val="00841146"/>
    <w:rsid w:val="00844D54"/>
    <w:rsid w:val="008621AA"/>
    <w:rsid w:val="0088504C"/>
    <w:rsid w:val="0089382B"/>
    <w:rsid w:val="008A1907"/>
    <w:rsid w:val="008C0FE6"/>
    <w:rsid w:val="008C6BCA"/>
    <w:rsid w:val="008C7B50"/>
    <w:rsid w:val="008E6F67"/>
    <w:rsid w:val="008F5703"/>
    <w:rsid w:val="00953E82"/>
    <w:rsid w:val="00966617"/>
    <w:rsid w:val="00980D6C"/>
    <w:rsid w:val="009B3C40"/>
    <w:rsid w:val="009B4E60"/>
    <w:rsid w:val="009F1476"/>
    <w:rsid w:val="009F24DE"/>
    <w:rsid w:val="00A0201F"/>
    <w:rsid w:val="00A21BA6"/>
    <w:rsid w:val="00A42540"/>
    <w:rsid w:val="00A45ACF"/>
    <w:rsid w:val="00A50939"/>
    <w:rsid w:val="00A90237"/>
    <w:rsid w:val="00A93963"/>
    <w:rsid w:val="00A955DA"/>
    <w:rsid w:val="00AA0BA7"/>
    <w:rsid w:val="00AA6A40"/>
    <w:rsid w:val="00AC0126"/>
    <w:rsid w:val="00AF7D3A"/>
    <w:rsid w:val="00B5664D"/>
    <w:rsid w:val="00B65D73"/>
    <w:rsid w:val="00B90E9C"/>
    <w:rsid w:val="00B94906"/>
    <w:rsid w:val="00BA15C9"/>
    <w:rsid w:val="00BA5B40"/>
    <w:rsid w:val="00BB33DF"/>
    <w:rsid w:val="00BD0206"/>
    <w:rsid w:val="00BF1B53"/>
    <w:rsid w:val="00BF5DDD"/>
    <w:rsid w:val="00C02BDD"/>
    <w:rsid w:val="00C04E0F"/>
    <w:rsid w:val="00C2098A"/>
    <w:rsid w:val="00C20DA1"/>
    <w:rsid w:val="00C4680F"/>
    <w:rsid w:val="00C5444A"/>
    <w:rsid w:val="00C612DA"/>
    <w:rsid w:val="00C7741E"/>
    <w:rsid w:val="00C84C32"/>
    <w:rsid w:val="00C875AB"/>
    <w:rsid w:val="00CA3DF1"/>
    <w:rsid w:val="00CA4581"/>
    <w:rsid w:val="00CC17F5"/>
    <w:rsid w:val="00CE090D"/>
    <w:rsid w:val="00CE18D5"/>
    <w:rsid w:val="00CE2DD4"/>
    <w:rsid w:val="00CF6F3F"/>
    <w:rsid w:val="00CF77AC"/>
    <w:rsid w:val="00D04109"/>
    <w:rsid w:val="00D2192F"/>
    <w:rsid w:val="00D2573E"/>
    <w:rsid w:val="00D4220F"/>
    <w:rsid w:val="00D56482"/>
    <w:rsid w:val="00D6063C"/>
    <w:rsid w:val="00D7012D"/>
    <w:rsid w:val="00DA2042"/>
    <w:rsid w:val="00DA328A"/>
    <w:rsid w:val="00DD5576"/>
    <w:rsid w:val="00DD6416"/>
    <w:rsid w:val="00DF4E0A"/>
    <w:rsid w:val="00E02DCD"/>
    <w:rsid w:val="00E12C60"/>
    <w:rsid w:val="00E1586D"/>
    <w:rsid w:val="00E22E87"/>
    <w:rsid w:val="00E57630"/>
    <w:rsid w:val="00E71FEE"/>
    <w:rsid w:val="00E82EC9"/>
    <w:rsid w:val="00E86C2B"/>
    <w:rsid w:val="00E967E5"/>
    <w:rsid w:val="00E96AD6"/>
    <w:rsid w:val="00EB7753"/>
    <w:rsid w:val="00EC2917"/>
    <w:rsid w:val="00EF7CC9"/>
    <w:rsid w:val="00F207C0"/>
    <w:rsid w:val="00F20AE5"/>
    <w:rsid w:val="00F32D2B"/>
    <w:rsid w:val="00F645C7"/>
    <w:rsid w:val="00F656B0"/>
    <w:rsid w:val="00F65BAB"/>
    <w:rsid w:val="00F90531"/>
    <w:rsid w:val="00FB28CD"/>
    <w:rsid w:val="00FC37CE"/>
    <w:rsid w:val="00FE1263"/>
    <w:rsid w:val="00FE5CE8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B349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AC1"/>
  </w:style>
  <w:style w:type="paragraph" w:styleId="Heading1">
    <w:name w:val="heading 1"/>
    <w:basedOn w:val="Normal"/>
    <w:link w:val="Heading1Char"/>
    <w:uiPriority w:val="9"/>
    <w:qFormat/>
    <w:rsid w:val="00D4220F"/>
    <w:pPr>
      <w:keepNext/>
      <w:keepLines/>
      <w:spacing w:before="60" w:after="80" w:line="240" w:lineRule="auto"/>
      <w:contextualSpacing/>
      <w:jc w:val="right"/>
      <w:outlineLvl w:val="0"/>
    </w:pPr>
    <w:rPr>
      <w:rFonts w:ascii="HelvNeue Bold for IBM" w:eastAsiaTheme="majorEastAsia" w:hAnsi="HelvNeue Bold for IBM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AF7D3A"/>
    <w:pPr>
      <w:keepNext/>
      <w:keepLines/>
      <w:pBdr>
        <w:bottom w:val="single" w:sz="48" w:space="1" w:color="EA4E4E" w:themeColor="accent1"/>
      </w:pBdr>
      <w:spacing w:before="720" w:after="180"/>
      <w:contextualSpacing/>
      <w:outlineLvl w:val="2"/>
    </w:pPr>
    <w:rPr>
      <w:rFonts w:ascii="HelvNeue Roman for IBM" w:eastAsiaTheme="majorEastAsia" w:hAnsi="HelvNeue Roman for IBM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7D3A"/>
    <w:rPr>
      <w:rFonts w:ascii="HelvNeue Roman for IBM" w:eastAsiaTheme="majorEastAsia" w:hAnsi="HelvNeue Roman for IBM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4220F"/>
    <w:rPr>
      <w:rFonts w:ascii="HelvNeue Bold for IBM" w:eastAsiaTheme="majorEastAsia" w:hAnsi="HelvNeue Bold for IBM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CE18D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0E5B64"/>
    <w:pPr>
      <w:spacing w:after="80" w:line="240" w:lineRule="auto"/>
      <w:ind w:right="284"/>
      <w:contextualSpacing/>
      <w:jc w:val="center"/>
    </w:pPr>
    <w:rPr>
      <w:rFonts w:ascii="HelvNeue Bold for IBM" w:hAnsi="HelvNeue Bold for IBM"/>
      <w:caps/>
      <w:color w:val="EA4E4E" w:themeColor="accent1"/>
      <w:sz w:val="96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ListParagraph">
    <w:name w:val="List Paragraph"/>
    <w:basedOn w:val="Normal"/>
    <w:uiPriority w:val="34"/>
    <w:unhideWhenUsed/>
    <w:qFormat/>
    <w:rsid w:val="00AA0B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5D73"/>
    <w:rPr>
      <w:color w:val="0563C1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D0224"/>
    <w:pPr>
      <w:spacing w:line="240" w:lineRule="auto"/>
    </w:pPr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D0224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6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app.mural.ly/t/ibmcaremanager3286/m/ibmcaremanager3286/1476259996606" TargetMode="Externa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glossaryDocument" Target="glossary/document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Users/Saar/Library/Containers/com.microsoft.Word/Data/Library/Caches/6153/TM16392737/Polished%20resume,%20designed%20by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FD1F606026EBC47A7E07BF3DA45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41545-3A55-E244-9D47-3F8DF234D45C}"/>
      </w:docPartPr>
      <w:docPartBody>
        <w:p w:rsidR="00CF1BAE" w:rsidRDefault="00B413D0">
          <w:pPr>
            <w:pStyle w:val="4FD1F606026EBC47A7E07BF3DA45D7FC"/>
          </w:pPr>
          <w:r w:rsidRPr="00333CD3">
            <w:t>YN</w:t>
          </w:r>
        </w:p>
      </w:docPartBody>
    </w:docPart>
    <w:docPart>
      <w:docPartPr>
        <w:name w:val="327494A26502F8459FD7440E75F08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0EF98-C9E7-3A42-9885-CED1D2A6ECE5}"/>
      </w:docPartPr>
      <w:docPartBody>
        <w:p w:rsidR="00CF1BAE" w:rsidRDefault="00B413D0">
          <w:pPr>
            <w:pStyle w:val="327494A26502F8459FD7440E75F08CE0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HelvNeue Bold for IBM">
    <w:panose1 w:val="020B0804020202020204"/>
    <w:charset w:val="00"/>
    <w:family w:val="auto"/>
    <w:pitch w:val="variable"/>
    <w:sig w:usb0="800000AF" w:usb1="5000204A" w:usb2="00000000" w:usb3="00000000" w:csb0="0000009B" w:csb1="00000000"/>
  </w:font>
  <w:font w:name="Franklin Gothic Demi">
    <w:panose1 w:val="020B0703020102020204"/>
    <w:charset w:val="00"/>
    <w:family w:val="auto"/>
    <w:pitch w:val="variable"/>
    <w:sig w:usb0="00000287" w:usb1="00000000" w:usb2="00000000" w:usb3="00000000" w:csb0="0000009F" w:csb1="00000000"/>
  </w:font>
  <w:font w:name="HelvNeue Roman for IBM">
    <w:panose1 w:val="020B0604020202020204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7CD"/>
    <w:rsid w:val="001437CD"/>
    <w:rsid w:val="004E54DE"/>
    <w:rsid w:val="00833B19"/>
    <w:rsid w:val="008F03E9"/>
    <w:rsid w:val="00AB03EB"/>
    <w:rsid w:val="00B413D0"/>
    <w:rsid w:val="00BA5B77"/>
    <w:rsid w:val="00C737E4"/>
    <w:rsid w:val="00CF1BAE"/>
    <w:rsid w:val="00DE4D7F"/>
    <w:rsid w:val="00E06067"/>
    <w:rsid w:val="00FE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FD1F606026EBC47A7E07BF3DA45D7FC">
    <w:name w:val="4FD1F606026EBC47A7E07BF3DA45D7FC"/>
  </w:style>
  <w:style w:type="paragraph" w:customStyle="1" w:styleId="10AF2DC723663849AA254AD686597860">
    <w:name w:val="10AF2DC723663849AA254AD686597860"/>
  </w:style>
  <w:style w:type="paragraph" w:customStyle="1" w:styleId="69606D05E472A543A4F963652FED5E53">
    <w:name w:val="69606D05E472A543A4F963652FED5E53"/>
  </w:style>
  <w:style w:type="paragraph" w:customStyle="1" w:styleId="823AC1847298F04ABB49D001C80D0EA1">
    <w:name w:val="823AC1847298F04ABB49D001C80D0EA1"/>
  </w:style>
  <w:style w:type="paragraph" w:customStyle="1" w:styleId="AE285E29EBB8144097B771F32A0D7EE6">
    <w:name w:val="AE285E29EBB8144097B771F32A0D7EE6"/>
  </w:style>
  <w:style w:type="paragraph" w:customStyle="1" w:styleId="327494A26502F8459FD7440E75F08CE0">
    <w:name w:val="327494A26502F8459FD7440E75F08CE0"/>
  </w:style>
  <w:style w:type="paragraph" w:customStyle="1" w:styleId="D4850C71EA49D242819EC43147367A19">
    <w:name w:val="D4850C71EA49D242819EC43147367A19"/>
  </w:style>
  <w:style w:type="paragraph" w:customStyle="1" w:styleId="FAA90444962E504886FE95A3E3373419">
    <w:name w:val="FAA90444962E504886FE95A3E3373419"/>
  </w:style>
  <w:style w:type="paragraph" w:customStyle="1" w:styleId="54BE60D4AD464346949FE9B9A606C227">
    <w:name w:val="54BE60D4AD464346949FE9B9A606C227"/>
  </w:style>
  <w:style w:type="paragraph" w:customStyle="1" w:styleId="AE2F646DF088024DABA98088786DE62D">
    <w:name w:val="AE2F646DF088024DABA98088786DE62D"/>
  </w:style>
  <w:style w:type="paragraph" w:customStyle="1" w:styleId="21731DC2DDCC34478C1A42931A7C1AD2">
    <w:name w:val="21731DC2DDCC34478C1A42931A7C1AD2"/>
  </w:style>
  <w:style w:type="paragraph" w:customStyle="1" w:styleId="5EF70E704528FF489BBF36ECBF9524C5">
    <w:name w:val="5EF70E704528FF489BBF36ECBF9524C5"/>
  </w:style>
  <w:style w:type="paragraph" w:customStyle="1" w:styleId="2FC81127D65A794189A9DDBE24680EF4">
    <w:name w:val="2FC81127D65A794189A9DDBE24680EF4"/>
  </w:style>
  <w:style w:type="paragraph" w:customStyle="1" w:styleId="8ACF24FF668B1845AD8D2AF21920A4A2">
    <w:name w:val="8ACF24FF668B1845AD8D2AF21920A4A2"/>
  </w:style>
  <w:style w:type="paragraph" w:customStyle="1" w:styleId="60E84B3805147F409323B68D99D3162B">
    <w:name w:val="60E84B3805147F409323B68D99D3162B"/>
  </w:style>
  <w:style w:type="paragraph" w:customStyle="1" w:styleId="74BB0CCB05861E4983173E292805CA83">
    <w:name w:val="74BB0CCB05861E4983173E292805CA83"/>
  </w:style>
  <w:style w:type="paragraph" w:customStyle="1" w:styleId="22461773DD3EDA4C9F708ACE6EDF056B">
    <w:name w:val="22461773DD3EDA4C9F708ACE6EDF056B"/>
  </w:style>
  <w:style w:type="paragraph" w:customStyle="1" w:styleId="16F2EA3915A5984BBF03343DF0C6BA8C">
    <w:name w:val="16F2EA3915A5984BBF03343DF0C6BA8C"/>
  </w:style>
  <w:style w:type="paragraph" w:customStyle="1" w:styleId="486AECF1D7DFFD4F80389A6CE18F93FC">
    <w:name w:val="486AECF1D7DFFD4F80389A6CE18F93FC"/>
  </w:style>
  <w:style w:type="paragraph" w:customStyle="1" w:styleId="DC44E3950098F242B71A1D59ED1966A8">
    <w:name w:val="DC44E3950098F242B71A1D59ED1966A8"/>
  </w:style>
  <w:style w:type="paragraph" w:customStyle="1" w:styleId="F1071D0CECAE7E4693B1481DDDF82B7F">
    <w:name w:val="F1071D0CECAE7E4693B1481DDDF82B7F"/>
  </w:style>
  <w:style w:type="paragraph" w:customStyle="1" w:styleId="3E353859684B1642B64F0D9309D5D849">
    <w:name w:val="3E353859684B1642B64F0D9309D5D849"/>
  </w:style>
  <w:style w:type="paragraph" w:customStyle="1" w:styleId="893055FCB417964DA5D069E6F7C16D37">
    <w:name w:val="893055FCB417964DA5D069E6F7C16D37"/>
  </w:style>
  <w:style w:type="paragraph" w:customStyle="1" w:styleId="2141EE025D2BEC4E9DF00963B3DEC016">
    <w:name w:val="2141EE025D2BEC4E9DF00963B3DEC016"/>
  </w:style>
  <w:style w:type="paragraph" w:customStyle="1" w:styleId="1C4B1A349B580846ABFA4D9B404B22C1">
    <w:name w:val="1C4B1A349B580846ABFA4D9B404B22C1"/>
  </w:style>
  <w:style w:type="paragraph" w:customStyle="1" w:styleId="CC2B0603AA8526408D0D6DBB265710B3">
    <w:name w:val="CC2B0603AA8526408D0D6DBB265710B3"/>
  </w:style>
  <w:style w:type="paragraph" w:customStyle="1" w:styleId="A8763C2EA663284BB2B82EF6EBF423CD">
    <w:name w:val="A8763C2EA663284BB2B82EF6EBF423CD"/>
  </w:style>
  <w:style w:type="paragraph" w:customStyle="1" w:styleId="833DC4BCB6859E4C971BFD8457C06E42">
    <w:name w:val="833DC4BCB6859E4C971BFD8457C06E42"/>
  </w:style>
  <w:style w:type="paragraph" w:customStyle="1" w:styleId="227CBE581B670F4980F41F3617413442">
    <w:name w:val="227CBE581B670F4980F41F3617413442"/>
  </w:style>
  <w:style w:type="paragraph" w:customStyle="1" w:styleId="FFA84452221E3746A489E15E0AB1F6DE">
    <w:name w:val="FFA84452221E3746A489E15E0AB1F6DE"/>
  </w:style>
  <w:style w:type="paragraph" w:customStyle="1" w:styleId="1D936A470F00D747AB8B37CAC31FF5EE">
    <w:name w:val="1D936A470F00D747AB8B37CAC31FF5EE"/>
  </w:style>
  <w:style w:type="paragraph" w:customStyle="1" w:styleId="5DE0B025852F8B449F91C52C4532F16D">
    <w:name w:val="5DE0B025852F8B449F91C52C4532F16D"/>
  </w:style>
  <w:style w:type="paragraph" w:customStyle="1" w:styleId="081812F0E330D245BE65FCD08BD42E66">
    <w:name w:val="081812F0E330D245BE65FCD08BD42E66"/>
  </w:style>
  <w:style w:type="paragraph" w:customStyle="1" w:styleId="9C49FC31A009F4439359A1C551AFB3EB">
    <w:name w:val="9C49FC31A009F4439359A1C551AFB3EB"/>
  </w:style>
  <w:style w:type="paragraph" w:customStyle="1" w:styleId="1B117902EB09B145BFEF2EC19C00E6C7">
    <w:name w:val="1B117902EB09B145BFEF2EC19C00E6C7"/>
  </w:style>
  <w:style w:type="paragraph" w:customStyle="1" w:styleId="B32E8DCE9FC2C547AAE8AD1F450E44BB">
    <w:name w:val="B32E8DCE9FC2C547AAE8AD1F450E44BB"/>
  </w:style>
  <w:style w:type="paragraph" w:customStyle="1" w:styleId="A2E6AAA8BDC7AE4FA5315F8CB40297C3">
    <w:name w:val="A2E6AAA8BDC7AE4FA5315F8CB40297C3"/>
  </w:style>
  <w:style w:type="paragraph" w:customStyle="1" w:styleId="130955E25FEADA4EB095D54CA8C957BC">
    <w:name w:val="130955E25FEADA4EB095D54CA8C957BC"/>
  </w:style>
  <w:style w:type="paragraph" w:customStyle="1" w:styleId="134BD6F5EFEB2047804E3E77462C6F9D">
    <w:name w:val="134BD6F5EFEB2047804E3E77462C6F9D"/>
  </w:style>
  <w:style w:type="paragraph" w:customStyle="1" w:styleId="9994EC1E88B92D46B4D587DFDA237ACC">
    <w:name w:val="9994EC1E88B92D46B4D587DFDA237ACC"/>
  </w:style>
  <w:style w:type="paragraph" w:customStyle="1" w:styleId="17FC661E56F0B048B3DEF2B884A5702C">
    <w:name w:val="17FC661E56F0B048B3DEF2B884A5702C"/>
    <w:rsid w:val="001437CD"/>
  </w:style>
  <w:style w:type="paragraph" w:customStyle="1" w:styleId="B89C21EE9E50A84D8233D3C2C4CC8DBC">
    <w:name w:val="B89C21EE9E50A84D8233D3C2C4CC8DBC"/>
    <w:rsid w:val="001437CD"/>
  </w:style>
  <w:style w:type="paragraph" w:customStyle="1" w:styleId="7ACB0E1388E92C4C9D6478A9D504E416">
    <w:name w:val="7ACB0E1388E92C4C9D6478A9D504E416"/>
    <w:rsid w:val="001437CD"/>
  </w:style>
  <w:style w:type="paragraph" w:customStyle="1" w:styleId="80AF1FBEE77A3644A1169A8A8F4DAF7E">
    <w:name w:val="80AF1FBEE77A3644A1169A8A8F4DAF7E"/>
    <w:rsid w:val="001437CD"/>
  </w:style>
  <w:style w:type="paragraph" w:customStyle="1" w:styleId="842C0D250884DA4089039926520AC87F">
    <w:name w:val="842C0D250884DA4089039926520AC87F"/>
    <w:rsid w:val="001437CD"/>
  </w:style>
  <w:style w:type="paragraph" w:customStyle="1" w:styleId="A7C12200421177489004BC479F3C9273">
    <w:name w:val="A7C12200421177489004BC479F3C9273"/>
    <w:rsid w:val="001437CD"/>
  </w:style>
  <w:style w:type="paragraph" w:customStyle="1" w:styleId="EE7CBE2BB6A5054AA8FFF2636958C076">
    <w:name w:val="EE7CBE2BB6A5054AA8FFF2636958C076"/>
    <w:rsid w:val="001437CD"/>
  </w:style>
  <w:style w:type="paragraph" w:customStyle="1" w:styleId="F290D1FC9276D4498FBD8A81E2E7F621">
    <w:name w:val="F290D1FC9276D4498FBD8A81E2E7F621"/>
    <w:rsid w:val="001437CD"/>
  </w:style>
  <w:style w:type="paragraph" w:customStyle="1" w:styleId="2BBA1569BFF56F4190EE904D5614BC47">
    <w:name w:val="2BBA1569BFF56F4190EE904D5614BC47"/>
    <w:rsid w:val="001437CD"/>
  </w:style>
  <w:style w:type="paragraph" w:customStyle="1" w:styleId="CA77F05890B8534CBF6BC49CD34180E4">
    <w:name w:val="CA77F05890B8534CBF6BC49CD34180E4"/>
    <w:rsid w:val="001437CD"/>
  </w:style>
  <w:style w:type="paragraph" w:customStyle="1" w:styleId="40D4CAA072FF134AB194DDA87E04404A">
    <w:name w:val="40D4CAA072FF134AB194DDA87E04404A"/>
    <w:rsid w:val="001437CD"/>
  </w:style>
  <w:style w:type="paragraph" w:customStyle="1" w:styleId="509E171BBBF86546BD643D3AD1B74B5A">
    <w:name w:val="509E171BBBF86546BD643D3AD1B74B5A"/>
    <w:rsid w:val="001437CD"/>
  </w:style>
  <w:style w:type="paragraph" w:customStyle="1" w:styleId="9DE23298FD8C4841A8B2EEBF6B75FBCE">
    <w:name w:val="9DE23298FD8C4841A8B2EEBF6B75FBCE"/>
    <w:rsid w:val="001437CD"/>
  </w:style>
  <w:style w:type="paragraph" w:customStyle="1" w:styleId="882AB12BB50F1D429805303B0A99405D">
    <w:name w:val="882AB12BB50F1D429805303B0A99405D"/>
    <w:rsid w:val="001437CD"/>
  </w:style>
  <w:style w:type="paragraph" w:customStyle="1" w:styleId="A369046DCE438A4383DEB078EB76E2A7">
    <w:name w:val="A369046DCE438A4383DEB078EB76E2A7"/>
    <w:rsid w:val="001437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Polished resume, designed by MOO.dotx</Template>
  <TotalTime>130</TotalTime>
  <Pages>3</Pages>
  <Words>504</Words>
  <Characters>2878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</Company>
  <LinksUpToDate>false</LinksUpToDate>
  <CharactersWithSpaces>3376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</dc:creator>
  <cp:keywords/>
  <dc:description/>
  <cp:lastModifiedBy>SAAR Byrne</cp:lastModifiedBy>
  <cp:revision>122</cp:revision>
  <dcterms:created xsi:type="dcterms:W3CDTF">2016-10-17T09:22:00Z</dcterms:created>
  <dcterms:modified xsi:type="dcterms:W3CDTF">2016-11-14T15:21:00Z</dcterms:modified>
</cp:coreProperties>
</file>