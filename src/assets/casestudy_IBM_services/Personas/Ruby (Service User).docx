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61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8"/>
        <w:gridCol w:w="6679"/>
      </w:tblGrid>
      <w:tr w:rsidR="00953E82" w:rsidRPr="00AF7D3A" w14:paraId="4CB8CF29" w14:textId="77777777" w:rsidTr="007076E7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7D46CE" w14:textId="796DBBDA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F430004" id="Group_x0020_1" o:spid="_x0000_s1026" alt="Header graphics" style="position:absolute;margin-left:3.2pt;margin-top:-49.5pt;width:513.1pt;height:140.2pt;z-index:-251657216;mso-position-vertical-relative:page" coordsize="6665911,181038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o:spid="_x0000_s1027" style="position:absolute;left:1133475;top:419100;width:5532436;height:10058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 fillcolor="#ea4e4e [3204]" stroked="f" strokeweight="1pt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_x0020_circle" o:spid="_x0000_s1028" type="#_x0000_t23" style="position:absolute;width:1810488;height:1810385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 adj="626" fillcolor="#ea4e4e [3204]" stroked="f" strokeweight="1pt">
                        <v:stroke joinstyle="miter"/>
                      </v:shape>
                      <v:oval id="White_x0020_circle" o:spid="_x0000_s1029" style="position:absolute;left:57150;top:57150;width:1704460;height:17043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5112FD">
                  <w:rPr>
                    <w:rFonts w:ascii="HelvNeue Roman for IBM" w:hAnsi="HelvNeue Roman for IBM"/>
                  </w:rPr>
                  <w:t>r</w:t>
                </w:r>
              </w:sdtContent>
            </w:sdt>
          </w:p>
          <w:p w14:paraId="555F50C6" w14:textId="422BACFD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0E1D3CD4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  <w:r w:rsidR="00F27CF9">
              <w:rPr>
                <w:rFonts w:ascii="HelvNeue Roman for IBM" w:hAnsi="HelvNeue Roman for IBM"/>
              </w:rPr>
              <w:t>72</w:t>
            </w:r>
          </w:p>
          <w:p w14:paraId="598552B7" w14:textId="7F15C5AB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</w:p>
          <w:p w14:paraId="639FC8C4" w14:textId="7064B0EE" w:rsidR="003775A1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224077">
              <w:rPr>
                <w:rFonts w:ascii="HelvNeue Roman for IBM" w:hAnsi="HelvNeue Roman for IBM"/>
              </w:rPr>
              <w:t>Home, Harrow, London</w:t>
            </w:r>
          </w:p>
          <w:p w14:paraId="3BDAD14C" w14:textId="3D6DFCC3" w:rsidR="000277F7" w:rsidRPr="0075437A" w:rsidRDefault="009B4E60" w:rsidP="0075437A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Background</w:t>
            </w:r>
            <w:r w:rsidR="00667E28">
              <w:rPr>
                <w:rFonts w:ascii="HelvNeue Roman for IBM" w:hAnsi="HelvNeue Roman for IBM"/>
              </w:rPr>
              <w:t>:</w:t>
            </w:r>
            <w:r w:rsidR="00F1261A">
              <w:rPr>
                <w:rFonts w:ascii="HelvNeue Roman for IBM" w:hAnsi="HelvNeue Roman for IBM"/>
              </w:rPr>
              <w:t xml:space="preserve"> </w:t>
            </w:r>
            <w:r w:rsidR="005F0E8F">
              <w:rPr>
                <w:rFonts w:ascii="HelvNeue Roman for IBM" w:hAnsi="HelvNeue Roman for IBM"/>
              </w:rPr>
              <w:t xml:space="preserve">Ruby lives alone in her own home. She suffers from a number of chronic conditions which impede on her mobility </w:t>
            </w:r>
            <w:r w:rsidR="000F23CC">
              <w:rPr>
                <w:rFonts w:ascii="HelvNeue Roman for IBM" w:hAnsi="HelvNeue Roman for IBM"/>
              </w:rPr>
              <w:t>and ability to care for herself.</w:t>
            </w: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78C787C9" w14:textId="5BACDED5" w:rsidR="00E52B92" w:rsidRDefault="0038274D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5B4C07">
              <w:rPr>
                <w:rFonts w:ascii="HelvNeue Roman for IBM" w:hAnsi="HelvNeue Roman for IBM"/>
              </w:rPr>
              <w:t>I am not used to reading English</w:t>
            </w:r>
            <w:r>
              <w:rPr>
                <w:rFonts w:ascii="HelvNeue Roman for IBM" w:hAnsi="HelvNeue Roman for IBM"/>
              </w:rPr>
              <w:t>”</w:t>
            </w:r>
            <w:r w:rsidR="005B4C07">
              <w:rPr>
                <w:rFonts w:ascii="HelvNeue Roman for IBM" w:hAnsi="HelvNeue Roman for IBM"/>
              </w:rPr>
              <w:t>- via Andrea</w:t>
            </w:r>
          </w:p>
          <w:p w14:paraId="3F212F75" w14:textId="02323877" w:rsidR="00E50801" w:rsidRDefault="00E52B92" w:rsidP="00E52B92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E50801">
              <w:rPr>
                <w:rFonts w:ascii="HelvNeue Roman for IBM" w:hAnsi="HelvNeue Roman for IBM"/>
              </w:rPr>
              <w:t>W</w:t>
            </w:r>
            <w:r w:rsidRPr="00E52B92">
              <w:rPr>
                <w:rFonts w:ascii="HelvNeue Roman for IBM" w:hAnsi="HelvNeue Roman for IBM"/>
              </w:rPr>
              <w:t>e weren</w:t>
            </w:r>
            <w:r w:rsidR="00E50801">
              <w:rPr>
                <w:rFonts w:ascii="HelvNeue Roman for IBM" w:hAnsi="HelvNeue Roman for IBM"/>
              </w:rPr>
              <w:t>’</w:t>
            </w:r>
            <w:r w:rsidRPr="00E52B92">
              <w:rPr>
                <w:rFonts w:ascii="HelvNeue Roman for IBM" w:hAnsi="HelvNeue Roman for IBM"/>
              </w:rPr>
              <w:t>t aware we had to make a contribution</w:t>
            </w:r>
            <w:r>
              <w:rPr>
                <w:rFonts w:ascii="HelvNeue Roman for IBM" w:hAnsi="HelvNeue Roman for IBM"/>
              </w:rPr>
              <w:t>” – via Andrea</w:t>
            </w:r>
          </w:p>
          <w:p w14:paraId="21858DD1" w14:textId="39F4DF95" w:rsidR="00F32141" w:rsidRDefault="00E50801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</w:t>
            </w:r>
            <w:r w:rsidR="001C4203">
              <w:rPr>
                <w:rFonts w:ascii="HelvNeue Roman for IBM" w:hAnsi="HelvNeue Roman for IBM"/>
              </w:rPr>
              <w:t>How much</w:t>
            </w:r>
            <w:r w:rsidR="00F32141">
              <w:rPr>
                <w:rFonts w:ascii="HelvNeue Roman for IBM" w:hAnsi="HelvNeue Roman for IBM"/>
              </w:rPr>
              <w:t xml:space="preserve"> will this cost me</w:t>
            </w:r>
            <w:r>
              <w:rPr>
                <w:rFonts w:ascii="HelvNeue Roman for IBM" w:hAnsi="HelvNeue Roman for IBM"/>
              </w:rPr>
              <w:t>”</w:t>
            </w:r>
          </w:p>
          <w:p w14:paraId="55661D7D" w14:textId="75EA5612" w:rsidR="001D1737" w:rsidRDefault="00F32141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“Of course I know PayPal”</w:t>
            </w:r>
          </w:p>
          <w:p w14:paraId="280B9CBA" w14:textId="534AC166" w:rsidR="001C4203" w:rsidRDefault="001D1737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“I like the visual explanation”</w:t>
            </w:r>
          </w:p>
          <w:p w14:paraId="7B58E39B" w14:textId="63EC5DA4" w:rsidR="000917E0" w:rsidRDefault="000917E0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“I’m concerned about you and my money”</w:t>
            </w:r>
          </w:p>
          <w:p w14:paraId="11ED74AA" w14:textId="147E8E69" w:rsidR="005B6C88" w:rsidRDefault="005B6C88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“Prefer Devil I know” – via </w:t>
            </w:r>
            <w:r w:rsidR="00670A76">
              <w:rPr>
                <w:rFonts w:ascii="HelvNeue Roman for IBM" w:hAnsi="HelvNeue Roman for IBM"/>
              </w:rPr>
              <w:t>C</w:t>
            </w:r>
            <w:r>
              <w:rPr>
                <w:rFonts w:ascii="HelvNeue Roman for IBM" w:hAnsi="HelvNeue Roman for IBM"/>
              </w:rPr>
              <w:t xml:space="preserve">hris. When client chooses a provider but knows they’re not </w:t>
            </w:r>
            <w:r w:rsidR="00A61499">
              <w:rPr>
                <w:rFonts w:ascii="HelvNeue Roman for IBM" w:hAnsi="HelvNeue Roman for IBM"/>
              </w:rPr>
              <w:t>that good.</w:t>
            </w:r>
          </w:p>
          <w:p w14:paraId="0098D8EC" w14:textId="3379AF72" w:rsidR="007076E7" w:rsidRPr="00AF7D3A" w:rsidRDefault="007076E7" w:rsidP="007076E7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Sources</w:t>
            </w:r>
          </w:p>
          <w:p w14:paraId="1A3A1B07" w14:textId="2571FEC7" w:rsidR="00924CBA" w:rsidRDefault="004C4CC7" w:rsidP="007076E7">
            <w:pPr>
              <w:rPr>
                <w:rStyle w:val="Hyperlink"/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Empathy Map, Mural.ly: </w:t>
            </w:r>
            <w:hyperlink r:id="rId7" w:history="1">
              <w:r w:rsidRPr="0027432D">
                <w:rPr>
                  <w:rStyle w:val="Hyperlink"/>
                  <w:rFonts w:ascii="HelvNeue Roman for IBM" w:hAnsi="HelvNeue Roman for IBM"/>
                </w:rPr>
                <w:t>https://app.mural.ly/t/ibmcaremanager3286/m/ibmcaremanager3286/1476260030741</w:t>
              </w:r>
            </w:hyperlink>
          </w:p>
          <w:p w14:paraId="32DA421A" w14:textId="39480023" w:rsidR="007076E7" w:rsidRPr="00067537" w:rsidRDefault="003B3D00" w:rsidP="007076E7">
            <w:pPr>
              <w:rPr>
                <w:rFonts w:ascii="HelvNeue Roman for IBM" w:hAnsi="HelvNeue Roman for IBM"/>
                <w:color w:val="0563C1" w:themeColor="hyperlink"/>
                <w:u w:val="single"/>
              </w:rPr>
            </w:pPr>
            <w:r w:rsidRPr="003B3D00">
              <w:rPr>
                <w:rFonts w:ascii="HelvNeue Roman for IBM" w:hAnsi="HelvNeue Roman for IBM"/>
                <w:color w:val="0563C1" w:themeColor="hyperlink"/>
                <w:u w:val="single"/>
              </w:rPr>
              <w:t>http://patient.info/doctor/osteoarthritis-pro</w:t>
            </w:r>
          </w:p>
          <w:p w14:paraId="20880E44" w14:textId="0F422303" w:rsidR="00D731E7" w:rsidRDefault="002C6E28" w:rsidP="007076E7">
            <w:pPr>
              <w:rPr>
                <w:rFonts w:ascii="HelvNeue Roman for IBM" w:hAnsi="HelvNeue Roman for IBM"/>
              </w:rPr>
            </w:pPr>
            <w:hyperlink r:id="rId8" w:history="1">
              <w:r w:rsidR="000B4F26" w:rsidRPr="00504675">
                <w:rPr>
                  <w:rStyle w:val="Hyperlink"/>
                  <w:rFonts w:ascii="HelvNeue Roman for IBM" w:hAnsi="HelvNeue Roman for IBM"/>
                </w:rPr>
                <w:t>http://www.nhs.uk/Conditions/Arthritis/Pages/Livingwitharthritispg.aspx</w:t>
              </w:r>
            </w:hyperlink>
          </w:p>
          <w:p w14:paraId="31858505" w14:textId="682EC725" w:rsidR="000B4F26" w:rsidRPr="00AF7D3A" w:rsidRDefault="000B4F26" w:rsidP="007076E7">
            <w:pPr>
              <w:rPr>
                <w:rFonts w:ascii="HelvNeue Roman for IBM" w:hAnsi="HelvNeue Roman for IBM"/>
              </w:rPr>
            </w:pPr>
          </w:p>
        </w:tc>
        <w:tc>
          <w:tcPr>
            <w:tcW w:w="6679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3B07B1B4" w:rsidR="00C612DA" w:rsidRPr="00AF7D3A" w:rsidRDefault="002C6E28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F53B7B">
                        <w:t>RUBY</w:t>
                      </w:r>
                    </w:sdtContent>
                  </w:sdt>
                </w:p>
                <w:p w14:paraId="23296856" w14:textId="2A092063" w:rsidR="00C612DA" w:rsidRPr="00AF7D3A" w:rsidRDefault="00224077" w:rsidP="00AF7D3A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>service user</w:t>
                  </w:r>
                </w:p>
              </w:tc>
            </w:tr>
          </w:tbl>
          <w:p w14:paraId="06E294EC" w14:textId="4F8103FD" w:rsidR="002C2CDD" w:rsidRPr="00AF7D3A" w:rsidRDefault="0075581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ROLE</w:t>
            </w:r>
          </w:p>
          <w:p w14:paraId="3D77D715" w14:textId="0E1BCFD2" w:rsidR="002C2CDD" w:rsidRPr="00AF7D3A" w:rsidRDefault="00224077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service user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 w:rsidR="00EE5E33">
              <w:rPr>
                <w:rFonts w:ascii="HelvNeue Roman for IBM" w:hAnsi="HelvNeue Roman for IBM"/>
              </w:rPr>
              <w:t>Home</w:t>
            </w:r>
            <w:r w:rsidR="00B94D78">
              <w:rPr>
                <w:rFonts w:ascii="HelvNeue Roman for IBM" w:hAnsi="HelvNeue Roman for IBM"/>
              </w:rPr>
              <w:t xml:space="preserve"> </w:t>
            </w:r>
          </w:p>
          <w:p w14:paraId="382D1FD6" w14:textId="27596F76" w:rsidR="008E78DF" w:rsidRPr="008E78DF" w:rsidRDefault="005F0E8F" w:rsidP="005F0E8F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Ruby needs support to help maintain her independence in her own home, and help her stay mobile. She suffers from arthritis and chronic back pain, and needs support on a daily basis to wash and dress herself, and </w:t>
            </w:r>
            <w:r w:rsidR="000F23CC">
              <w:rPr>
                <w:rFonts w:ascii="HelvNeue Roman for IBM" w:hAnsi="HelvNeue Roman for IBM"/>
              </w:rPr>
              <w:t xml:space="preserve">needs </w:t>
            </w:r>
            <w:r>
              <w:rPr>
                <w:rFonts w:ascii="HelvNeue Roman for IBM" w:hAnsi="HelvNeue Roman for IBM"/>
              </w:rPr>
              <w:t xml:space="preserve">help </w:t>
            </w:r>
            <w:r w:rsidR="000F23CC">
              <w:rPr>
                <w:rFonts w:ascii="HelvNeue Roman for IBM" w:hAnsi="HelvNeue Roman for IBM"/>
              </w:rPr>
              <w:t>to go</w:t>
            </w:r>
            <w:r>
              <w:rPr>
                <w:rFonts w:ascii="HelvNeue Roman for IBM" w:hAnsi="HelvNeue Roman for IBM"/>
              </w:rPr>
              <w:t xml:space="preserve"> to the shops</w:t>
            </w:r>
            <w:r w:rsidR="000F23CC">
              <w:rPr>
                <w:rFonts w:ascii="HelvNeue Roman for IBM" w:hAnsi="HelvNeue Roman for IBM"/>
              </w:rPr>
              <w:t xml:space="preserve"> as she’s at risk of having a fall</w:t>
            </w:r>
            <w:r>
              <w:rPr>
                <w:rFonts w:ascii="HelvNeue Roman for IBM" w:hAnsi="HelvNeue Roman for IBM"/>
              </w:rPr>
              <w:t xml:space="preserve">. </w:t>
            </w:r>
            <w:r w:rsidR="000F23CC">
              <w:rPr>
                <w:rFonts w:ascii="HelvNeue Roman for IBM" w:hAnsi="HelvNeue Roman for IBM"/>
              </w:rPr>
              <w:t>Her son, Jake, lives a 5 minute drive away, and visits most days. He works full time and sometimes can only stop by for a few minutes on the way home from work to check in on Ruby. Jake brings Ruby to the supermarket every Saturday to buy groceries for the week</w:t>
            </w:r>
            <w:r w:rsidR="00D731E7">
              <w:rPr>
                <w:rFonts w:ascii="HelvNeue Roman for IBM" w:hAnsi="HelvNeue Roman for IBM"/>
              </w:rPr>
              <w:t>.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273F4DC0" w14:textId="1E102106" w:rsidR="002E430E" w:rsidRDefault="005F0E8F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Maintain i</w:t>
            </w:r>
            <w:r w:rsidR="000946ED">
              <w:rPr>
                <w:rFonts w:ascii="HelvNeue Roman for IBM" w:hAnsi="HelvNeue Roman for IBM"/>
              </w:rPr>
              <w:t>ndepende</w:t>
            </w:r>
            <w:r w:rsidR="002E430E">
              <w:rPr>
                <w:rFonts w:ascii="HelvNeue Roman for IBM" w:hAnsi="HelvNeue Roman for IBM"/>
              </w:rPr>
              <w:t>nce</w:t>
            </w:r>
            <w:r>
              <w:rPr>
                <w:rFonts w:ascii="HelvNeue Roman for IBM" w:hAnsi="HelvNeue Roman for IBM"/>
              </w:rPr>
              <w:t xml:space="preserve"> at home with support from Harrow Council</w:t>
            </w:r>
          </w:p>
          <w:p w14:paraId="07D920B7" w14:textId="0C822820" w:rsidR="000F23CC" w:rsidRDefault="000F23CC" w:rsidP="000F23CC">
            <w:pPr>
              <w:pStyle w:val="ListParagraph"/>
              <w:numPr>
                <w:ilvl w:val="1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Support required for washing and dressing every day</w:t>
            </w:r>
          </w:p>
          <w:p w14:paraId="08DE208F" w14:textId="0A58C268" w:rsidR="000F23CC" w:rsidRDefault="000F23CC" w:rsidP="000F23CC">
            <w:pPr>
              <w:pStyle w:val="ListParagraph"/>
              <w:numPr>
                <w:ilvl w:val="1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Assistance going to her local shops 5 days a week. </w:t>
            </w:r>
          </w:p>
          <w:p w14:paraId="785EFF70" w14:textId="698AABBD" w:rsidR="000F23CC" w:rsidRDefault="000F23CC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Complete re-ablement </w:t>
            </w:r>
          </w:p>
          <w:p w14:paraId="7E5E3D6D" w14:textId="3762378D" w:rsidR="005F0E8F" w:rsidRPr="005F0E8F" w:rsidRDefault="005F0E8F" w:rsidP="005F0E8F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Complete supported assessments</w:t>
            </w:r>
            <w:r w:rsidR="000F23CC">
              <w:rPr>
                <w:rFonts w:ascii="HelvNeue Roman for IBM" w:hAnsi="HelvNeue Roman for IBM"/>
              </w:rPr>
              <w:t xml:space="preserve"> (RAS)</w:t>
            </w:r>
            <w:r>
              <w:rPr>
                <w:rFonts w:ascii="HelvNeue Roman for IBM" w:hAnsi="HelvNeue Roman for IBM"/>
              </w:rPr>
              <w:t xml:space="preserve"> with the help of a social worker/care manager.</w:t>
            </w:r>
          </w:p>
          <w:p w14:paraId="14F26D63" w14:textId="665EAAB7" w:rsidR="005F0E8F" w:rsidRPr="005F0E8F" w:rsidRDefault="005F0E8F" w:rsidP="005F0E8F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Complete the financial assessment</w:t>
            </w:r>
            <w:r w:rsidR="000F23CC">
              <w:rPr>
                <w:rFonts w:ascii="HelvNeue Roman for IBM" w:hAnsi="HelvNeue Roman for IBM"/>
              </w:rPr>
              <w:t xml:space="preserve"> (FA)</w:t>
            </w:r>
          </w:p>
          <w:p w14:paraId="1FCD6526" w14:textId="0AFCA2FF" w:rsidR="003319CB" w:rsidRDefault="000F23CC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Understand and decide</w:t>
            </w:r>
            <w:r w:rsidR="003319CB">
              <w:rPr>
                <w:rFonts w:ascii="HelvNeue Roman for IBM" w:hAnsi="HelvNeue Roman for IBM"/>
              </w:rPr>
              <w:t xml:space="preserve"> on budget payment method.</w:t>
            </w:r>
          </w:p>
          <w:p w14:paraId="6A719925" w14:textId="72E42783" w:rsidR="00D12292" w:rsidRPr="000E415E" w:rsidRDefault="005F0E8F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Choose services and providers that will best meet her needs</w:t>
            </w:r>
            <w:r w:rsidR="002E3305" w:rsidRPr="000E415E">
              <w:rPr>
                <w:rFonts w:ascii="HelvNeue Roman for IBM" w:hAnsi="HelvNeue Roman for IBM"/>
              </w:rPr>
              <w:t>.</w:t>
            </w:r>
          </w:p>
          <w:p w14:paraId="21FE16B7" w14:textId="77777777" w:rsidR="008B49B5" w:rsidRDefault="00AD10BE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0E415E">
              <w:rPr>
                <w:rFonts w:ascii="HelvNeue Roman for IBM" w:hAnsi="HelvNeue Roman for IBM"/>
              </w:rPr>
              <w:t>Sign contract for PayPal.</w:t>
            </w:r>
          </w:p>
          <w:p w14:paraId="197D36B4" w14:textId="21765EC8" w:rsidR="000F23CC" w:rsidRDefault="000F23CC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Complete reassessment as required due to changes in circumstance</w:t>
            </w:r>
          </w:p>
          <w:p w14:paraId="272F24E1" w14:textId="4666F327" w:rsidR="002C2CDD" w:rsidRPr="00AF7D3A" w:rsidRDefault="00D731E7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</w:t>
            </w:r>
            <w:r w:rsidR="00A45ACF">
              <w:rPr>
                <w:rFonts w:ascii="HelvNeue Bold for IBM" w:hAnsi="HelvNeue Bold for IBM"/>
              </w:rPr>
              <w:t>ainponts</w:t>
            </w:r>
          </w:p>
          <w:p w14:paraId="371F3876" w14:textId="59DBFF01" w:rsidR="00E82EC9" w:rsidRPr="00AA33DC" w:rsidRDefault="00EE5E33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AA33DC">
              <w:rPr>
                <w:rFonts w:ascii="HelvNeue Roman for IBM" w:hAnsi="HelvNeue Roman for IBM"/>
              </w:rPr>
              <w:t>Filling out FA</w:t>
            </w:r>
            <w:r w:rsidR="00E44BA4" w:rsidRPr="00AA33DC">
              <w:rPr>
                <w:rFonts w:ascii="HelvNeue Roman for IBM" w:hAnsi="HelvNeue Roman for IBM"/>
              </w:rPr>
              <w:t>.</w:t>
            </w:r>
          </w:p>
          <w:p w14:paraId="1162538F" w14:textId="0D13A20B" w:rsidR="00EE5E33" w:rsidRPr="00AA33DC" w:rsidRDefault="00EE5E33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AA33DC">
              <w:rPr>
                <w:rFonts w:ascii="HelvNeue Roman for IBM" w:hAnsi="HelvNeue Roman for IBM"/>
              </w:rPr>
              <w:t xml:space="preserve">Understanding </w:t>
            </w:r>
            <w:r w:rsidR="000F23CC">
              <w:rPr>
                <w:rFonts w:ascii="HelvNeue Roman for IBM" w:hAnsi="HelvNeue Roman for IBM"/>
              </w:rPr>
              <w:t>the</w:t>
            </w:r>
            <w:r w:rsidRPr="00AA33DC">
              <w:rPr>
                <w:rFonts w:ascii="HelvNeue Roman for IBM" w:hAnsi="HelvNeue Roman for IBM"/>
              </w:rPr>
              <w:t xml:space="preserve"> contribution they should be making</w:t>
            </w:r>
            <w:r w:rsidR="00E44BA4" w:rsidRPr="00AA33DC">
              <w:rPr>
                <w:rFonts w:ascii="HelvNeue Roman for IBM" w:hAnsi="HelvNeue Roman for IBM"/>
              </w:rPr>
              <w:t>.</w:t>
            </w:r>
          </w:p>
          <w:p w14:paraId="7CA980E9" w14:textId="4EDDCE43" w:rsidR="00821D32" w:rsidRPr="00AA33DC" w:rsidRDefault="00E44BA4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AA33DC">
              <w:rPr>
                <w:rFonts w:ascii="HelvNeue Roman for IBM" w:hAnsi="HelvNeue Roman for IBM"/>
              </w:rPr>
              <w:t>Trust issues over giving bank details.</w:t>
            </w:r>
            <w:r w:rsidR="005F1E25">
              <w:rPr>
                <w:rFonts w:ascii="HelvNeue Roman for IBM" w:hAnsi="HelvNeue Roman for IBM"/>
              </w:rPr>
              <w:t xml:space="preserve"> (Fraud and </w:t>
            </w:r>
            <w:r w:rsidR="00E80F89">
              <w:rPr>
                <w:rFonts w:ascii="HelvNeue Roman for IBM" w:hAnsi="HelvNeue Roman for IBM"/>
              </w:rPr>
              <w:t>Security</w:t>
            </w:r>
            <w:r w:rsidR="005F1E25">
              <w:rPr>
                <w:rFonts w:ascii="HelvNeue Roman for IBM" w:hAnsi="HelvNeue Roman for IBM"/>
              </w:rPr>
              <w:t>)</w:t>
            </w:r>
          </w:p>
          <w:p w14:paraId="0EF66556" w14:textId="1D9A47B8" w:rsidR="00B37886" w:rsidRPr="00AA33DC" w:rsidRDefault="00C94930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AA33DC">
              <w:rPr>
                <w:rFonts w:ascii="HelvNeue Roman for IBM" w:hAnsi="HelvNeue Roman for IBM"/>
              </w:rPr>
              <w:t>Unfamiliar with Care Place</w:t>
            </w:r>
            <w:r w:rsidR="000E28CD" w:rsidRPr="00AA33DC">
              <w:rPr>
                <w:rFonts w:ascii="HelvNeue Roman for IBM" w:hAnsi="HelvNeue Roman for IBM"/>
              </w:rPr>
              <w:t>.</w:t>
            </w:r>
          </w:p>
          <w:p w14:paraId="618ED680" w14:textId="51149B39" w:rsidR="00467331" w:rsidRDefault="00467331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commentRangeStart w:id="0"/>
            <w:r w:rsidRPr="00AA33DC">
              <w:rPr>
                <w:rFonts w:ascii="HelvNeue Roman for IBM" w:hAnsi="HelvNeue Roman for IBM"/>
              </w:rPr>
              <w:t>Waiting for care</w:t>
            </w:r>
            <w:r w:rsidR="00AD10BE" w:rsidRPr="00AA33DC">
              <w:rPr>
                <w:rFonts w:ascii="HelvNeue Roman for IBM" w:hAnsi="HelvNeue Roman for IBM"/>
              </w:rPr>
              <w:t>.</w:t>
            </w:r>
            <w:commentRangeEnd w:id="0"/>
            <w:r w:rsidR="000F23CC">
              <w:rPr>
                <w:rStyle w:val="CommentReference"/>
              </w:rPr>
              <w:commentReference w:id="0"/>
            </w:r>
            <w:r w:rsidR="005F367E">
              <w:rPr>
                <w:rFonts w:ascii="HelvNeue Roman for IBM" w:hAnsi="HelvNeue Roman for IBM"/>
              </w:rPr>
              <w:t xml:space="preserve"> (Perhaps there are gaps in care?)</w:t>
            </w:r>
            <w:bookmarkStart w:id="1" w:name="_GoBack"/>
            <w:bookmarkEnd w:id="1"/>
          </w:p>
          <w:p w14:paraId="6C61A57A" w14:textId="364D6EA4" w:rsidR="003A69AD" w:rsidRPr="006E38D9" w:rsidRDefault="00961B03" w:rsidP="00E82EC9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Qu</w:t>
            </w:r>
            <w:r w:rsidR="006E38D9">
              <w:rPr>
                <w:rFonts w:ascii="HelvNeue Roman for IBM" w:hAnsi="HelvNeue Roman for IBM"/>
              </w:rPr>
              <w:t xml:space="preserve">ality of service </w:t>
            </w:r>
            <w:r w:rsidR="0097620E">
              <w:rPr>
                <w:rFonts w:ascii="HelvNeue Roman for IBM" w:hAnsi="HelvNeue Roman for IBM"/>
              </w:rPr>
              <w:t>from provider.</w:t>
            </w: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lastRenderedPageBreak/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10D08017" w14:textId="77777777" w:rsidR="00E82EC9" w:rsidRPr="00AA33DC" w:rsidRDefault="00E44BA4" w:rsidP="003E257B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 w:rsidRPr="00AA33DC">
              <w:rPr>
                <w:rFonts w:ascii="HelvNeue Roman for IBM" w:hAnsi="HelvNeue Roman for IBM"/>
              </w:rPr>
              <w:t>Use</w:t>
            </w:r>
            <w:r w:rsidR="00821D32" w:rsidRPr="00AA33DC">
              <w:rPr>
                <w:rFonts w:ascii="HelvNeue Roman for IBM" w:hAnsi="HelvNeue Roman for IBM"/>
              </w:rPr>
              <w:t>s</w:t>
            </w:r>
            <w:r w:rsidRPr="00AA33DC">
              <w:rPr>
                <w:rFonts w:ascii="HelvNeue Roman for IBM" w:hAnsi="HelvNeue Roman for IBM"/>
              </w:rPr>
              <w:t xml:space="preserve"> Care Place to choose </w:t>
            </w:r>
            <w:r w:rsidR="00821D32" w:rsidRPr="00AA33DC">
              <w:rPr>
                <w:rFonts w:ascii="HelvNeue Roman for IBM" w:hAnsi="HelvNeue Roman for IBM"/>
              </w:rPr>
              <w:t>Service Provider</w:t>
            </w:r>
            <w:r w:rsidR="00C94930" w:rsidRPr="00AA33DC">
              <w:rPr>
                <w:rFonts w:ascii="HelvNeue Roman for IBM" w:hAnsi="HelvNeue Roman for IBM"/>
              </w:rPr>
              <w:t>.</w:t>
            </w:r>
          </w:p>
          <w:p w14:paraId="56A6813C" w14:textId="79F2A646" w:rsidR="00821D32" w:rsidRPr="00A76583" w:rsidRDefault="000F23CC" w:rsidP="000F23CC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PayPal to view transactions</w:t>
            </w:r>
            <w:r w:rsidR="00C94930" w:rsidRPr="00AA33DC">
              <w:rPr>
                <w:rFonts w:ascii="HelvNeue Roman for IBM" w:hAnsi="HelvNeue Roman for IBM"/>
              </w:rPr>
              <w:t xml:space="preserve"> to Service Provider</w:t>
            </w:r>
            <w:r w:rsidR="006D0960">
              <w:rPr>
                <w:rFonts w:ascii="HelvNeue Roman for IBM" w:hAnsi="HelvNeue Roman for IBM"/>
              </w:rPr>
              <w:t>.</w:t>
            </w:r>
          </w:p>
        </w:tc>
      </w:tr>
      <w:tr w:rsidR="005F0E8F" w:rsidRPr="00AF7D3A" w14:paraId="0221FAF7" w14:textId="77777777" w:rsidTr="007076E7">
        <w:trPr>
          <w:trHeight w:val="14397"/>
        </w:trPr>
        <w:tc>
          <w:tcPr>
            <w:tcW w:w="3788" w:type="dxa"/>
            <w:tcMar>
              <w:top w:w="504" w:type="dxa"/>
              <w:right w:w="720" w:type="dxa"/>
            </w:tcMar>
          </w:tcPr>
          <w:p w14:paraId="726CB80C" w14:textId="4C93BAE8" w:rsidR="005F0E8F" w:rsidRDefault="005F0E8F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</w:p>
        </w:tc>
        <w:tc>
          <w:tcPr>
            <w:tcW w:w="6679" w:type="dxa"/>
            <w:tcMar>
              <w:top w:w="504" w:type="dxa"/>
              <w:left w:w="0" w:type="dxa"/>
            </w:tcMar>
          </w:tcPr>
          <w:p w14:paraId="4FDD9174" w14:textId="77777777" w:rsidR="005F0E8F" w:rsidRDefault="005F0E8F" w:rsidP="00C612DA">
            <w:pPr>
              <w:pStyle w:val="Heading1"/>
            </w:pPr>
          </w:p>
        </w:tc>
      </w:tr>
    </w:tbl>
    <w:p w14:paraId="32389820" w14:textId="2FF64737" w:rsidR="00EF7CC9" w:rsidRPr="00F139A7" w:rsidRDefault="00EF7CC9" w:rsidP="00F139A7">
      <w:pPr>
        <w:tabs>
          <w:tab w:val="left" w:pos="1473"/>
        </w:tabs>
      </w:pPr>
    </w:p>
    <w:sectPr w:rsidR="00EF7CC9" w:rsidRPr="00F139A7" w:rsidSect="00E82EC9">
      <w:footerReference w:type="first" r:id="rId11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KAREN Burke" w:date="2016-11-01T10:46:00Z" w:initials="KB">
    <w:p w14:paraId="3072E76F" w14:textId="695D0FC5" w:rsidR="000F23CC" w:rsidRDefault="000F23CC">
      <w:pPr>
        <w:pStyle w:val="CommentText"/>
      </w:pPr>
      <w:r>
        <w:rPr>
          <w:rStyle w:val="CommentReference"/>
        </w:rPr>
        <w:annotationRef/>
      </w:r>
      <w:r>
        <w:t>What does this mean?</w:t>
      </w:r>
    </w:p>
  </w:comment>
</w:comments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072E76F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74E582" w14:textId="77777777" w:rsidR="002C6E28" w:rsidRDefault="002C6E28" w:rsidP="00713050">
      <w:pPr>
        <w:spacing w:line="240" w:lineRule="auto"/>
      </w:pPr>
      <w:r>
        <w:separator/>
      </w:r>
    </w:p>
  </w:endnote>
  <w:endnote w:type="continuationSeparator" w:id="0">
    <w:p w14:paraId="2DD51C67" w14:textId="77777777" w:rsidR="002C6E28" w:rsidRDefault="002C6E28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  <w:rPr>
        <w:lang w:val="en-GB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FE3B29" w14:textId="77777777" w:rsidR="002C6E28" w:rsidRDefault="002C6E28" w:rsidP="00713050">
      <w:pPr>
        <w:spacing w:line="240" w:lineRule="auto"/>
      </w:pPr>
      <w:r>
        <w:separator/>
      </w:r>
    </w:p>
  </w:footnote>
  <w:footnote w:type="continuationSeparator" w:id="0">
    <w:p w14:paraId="1173280B" w14:textId="77777777" w:rsidR="002C6E28" w:rsidRDefault="002C6E28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94F39"/>
    <w:multiLevelType w:val="hybridMultilevel"/>
    <w:tmpl w:val="231075D6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DE1519"/>
    <w:multiLevelType w:val="hybridMultilevel"/>
    <w:tmpl w:val="29B44ECE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226AC9"/>
    <w:multiLevelType w:val="hybridMultilevel"/>
    <w:tmpl w:val="F87EBF4A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5E48B9"/>
    <w:multiLevelType w:val="hybridMultilevel"/>
    <w:tmpl w:val="2A2AE738"/>
    <w:lvl w:ilvl="0" w:tplc="CA8A8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453F05"/>
    <w:multiLevelType w:val="hybridMultilevel"/>
    <w:tmpl w:val="C1F09246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C3371E"/>
    <w:multiLevelType w:val="multilevel"/>
    <w:tmpl w:val="7C8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907E9F"/>
    <w:multiLevelType w:val="hybridMultilevel"/>
    <w:tmpl w:val="EE70E194"/>
    <w:lvl w:ilvl="0" w:tplc="CA8A8C96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8"/>
  </w:num>
  <w:num w:numId="9">
    <w:abstractNumId w:val="6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KAREN Burke">
    <w15:presenceInfo w15:providerId="None" w15:userId="KAREN Burk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277F7"/>
    <w:rsid w:val="00037ADA"/>
    <w:rsid w:val="00067537"/>
    <w:rsid w:val="000722C4"/>
    <w:rsid w:val="0007242B"/>
    <w:rsid w:val="00091382"/>
    <w:rsid w:val="000917E0"/>
    <w:rsid w:val="000946ED"/>
    <w:rsid w:val="000B0619"/>
    <w:rsid w:val="000B4F26"/>
    <w:rsid w:val="000B61CA"/>
    <w:rsid w:val="000E28CD"/>
    <w:rsid w:val="000E415E"/>
    <w:rsid w:val="000E5B64"/>
    <w:rsid w:val="000E6117"/>
    <w:rsid w:val="000F23CC"/>
    <w:rsid w:val="000F7610"/>
    <w:rsid w:val="0010128A"/>
    <w:rsid w:val="00104BA8"/>
    <w:rsid w:val="00113575"/>
    <w:rsid w:val="00114ED7"/>
    <w:rsid w:val="00140B0E"/>
    <w:rsid w:val="00163A60"/>
    <w:rsid w:val="00177DF7"/>
    <w:rsid w:val="00181732"/>
    <w:rsid w:val="00183DE2"/>
    <w:rsid w:val="001A1112"/>
    <w:rsid w:val="001A5CA9"/>
    <w:rsid w:val="001B2AC1"/>
    <w:rsid w:val="001B2D5D"/>
    <w:rsid w:val="001B403A"/>
    <w:rsid w:val="001C197C"/>
    <w:rsid w:val="001C4203"/>
    <w:rsid w:val="001D1731"/>
    <w:rsid w:val="001D1737"/>
    <w:rsid w:val="001F5B93"/>
    <w:rsid w:val="002178BE"/>
    <w:rsid w:val="00217980"/>
    <w:rsid w:val="00224077"/>
    <w:rsid w:val="00241001"/>
    <w:rsid w:val="00254D58"/>
    <w:rsid w:val="00271662"/>
    <w:rsid w:val="0027404F"/>
    <w:rsid w:val="00293B83"/>
    <w:rsid w:val="002B091C"/>
    <w:rsid w:val="002C2CDD"/>
    <w:rsid w:val="002C6E28"/>
    <w:rsid w:val="002D45C6"/>
    <w:rsid w:val="002D5B29"/>
    <w:rsid w:val="002E3305"/>
    <w:rsid w:val="002E430E"/>
    <w:rsid w:val="002F03FA"/>
    <w:rsid w:val="002F4C7C"/>
    <w:rsid w:val="00313E86"/>
    <w:rsid w:val="003319CB"/>
    <w:rsid w:val="00333CD3"/>
    <w:rsid w:val="00340365"/>
    <w:rsid w:val="00342B64"/>
    <w:rsid w:val="00346952"/>
    <w:rsid w:val="00364079"/>
    <w:rsid w:val="003775A1"/>
    <w:rsid w:val="0038274D"/>
    <w:rsid w:val="003A69AD"/>
    <w:rsid w:val="003B3D00"/>
    <w:rsid w:val="003C5528"/>
    <w:rsid w:val="003E257B"/>
    <w:rsid w:val="004077FB"/>
    <w:rsid w:val="00410CF8"/>
    <w:rsid w:val="00424DD9"/>
    <w:rsid w:val="0046104A"/>
    <w:rsid w:val="00467331"/>
    <w:rsid w:val="00467919"/>
    <w:rsid w:val="004717C5"/>
    <w:rsid w:val="004B0659"/>
    <w:rsid w:val="004C4CC7"/>
    <w:rsid w:val="004C59E2"/>
    <w:rsid w:val="004D2BCD"/>
    <w:rsid w:val="005112FD"/>
    <w:rsid w:val="00523479"/>
    <w:rsid w:val="0052629F"/>
    <w:rsid w:val="00543DB7"/>
    <w:rsid w:val="00561640"/>
    <w:rsid w:val="005729B0"/>
    <w:rsid w:val="005951FC"/>
    <w:rsid w:val="005A073E"/>
    <w:rsid w:val="005B4C07"/>
    <w:rsid w:val="005B6C88"/>
    <w:rsid w:val="005E3573"/>
    <w:rsid w:val="005F0E8F"/>
    <w:rsid w:val="005F1E25"/>
    <w:rsid w:val="005F367E"/>
    <w:rsid w:val="00614C2E"/>
    <w:rsid w:val="00616B9E"/>
    <w:rsid w:val="00641630"/>
    <w:rsid w:val="006421CA"/>
    <w:rsid w:val="00662E45"/>
    <w:rsid w:val="00667E28"/>
    <w:rsid w:val="00670A76"/>
    <w:rsid w:val="00682578"/>
    <w:rsid w:val="00684488"/>
    <w:rsid w:val="006A3CE7"/>
    <w:rsid w:val="006A7A94"/>
    <w:rsid w:val="006C2F85"/>
    <w:rsid w:val="006C4C50"/>
    <w:rsid w:val="006D0960"/>
    <w:rsid w:val="006D76B1"/>
    <w:rsid w:val="006E32BB"/>
    <w:rsid w:val="006E38D9"/>
    <w:rsid w:val="006F6A27"/>
    <w:rsid w:val="007076E7"/>
    <w:rsid w:val="00713050"/>
    <w:rsid w:val="0073234E"/>
    <w:rsid w:val="00741125"/>
    <w:rsid w:val="00746F7F"/>
    <w:rsid w:val="0075437A"/>
    <w:rsid w:val="0075581F"/>
    <w:rsid w:val="007569C1"/>
    <w:rsid w:val="00763832"/>
    <w:rsid w:val="00764C3A"/>
    <w:rsid w:val="007A180B"/>
    <w:rsid w:val="007D2696"/>
    <w:rsid w:val="00811117"/>
    <w:rsid w:val="00821D32"/>
    <w:rsid w:val="00826CCA"/>
    <w:rsid w:val="00840C6A"/>
    <w:rsid w:val="00841146"/>
    <w:rsid w:val="00844D54"/>
    <w:rsid w:val="008621AA"/>
    <w:rsid w:val="0088504C"/>
    <w:rsid w:val="0089382B"/>
    <w:rsid w:val="008A1907"/>
    <w:rsid w:val="008B391C"/>
    <w:rsid w:val="008B49B5"/>
    <w:rsid w:val="008C6BCA"/>
    <w:rsid w:val="008C7B50"/>
    <w:rsid w:val="008E38FE"/>
    <w:rsid w:val="008E78DF"/>
    <w:rsid w:val="00917C37"/>
    <w:rsid w:val="00921ED6"/>
    <w:rsid w:val="00924CBA"/>
    <w:rsid w:val="009451B9"/>
    <w:rsid w:val="00953E82"/>
    <w:rsid w:val="00961B03"/>
    <w:rsid w:val="0097620E"/>
    <w:rsid w:val="00980D6C"/>
    <w:rsid w:val="009B3C40"/>
    <w:rsid w:val="009B4E60"/>
    <w:rsid w:val="00A42540"/>
    <w:rsid w:val="00A43B27"/>
    <w:rsid w:val="00A45ACF"/>
    <w:rsid w:val="00A50939"/>
    <w:rsid w:val="00A61499"/>
    <w:rsid w:val="00A76583"/>
    <w:rsid w:val="00A76B52"/>
    <w:rsid w:val="00A90237"/>
    <w:rsid w:val="00A93963"/>
    <w:rsid w:val="00A955DA"/>
    <w:rsid w:val="00AA0BA7"/>
    <w:rsid w:val="00AA33DC"/>
    <w:rsid w:val="00AA6A40"/>
    <w:rsid w:val="00AC0126"/>
    <w:rsid w:val="00AD10BE"/>
    <w:rsid w:val="00AF7D3A"/>
    <w:rsid w:val="00B37886"/>
    <w:rsid w:val="00B5664D"/>
    <w:rsid w:val="00B71A02"/>
    <w:rsid w:val="00B77E5F"/>
    <w:rsid w:val="00B934B7"/>
    <w:rsid w:val="00B94D78"/>
    <w:rsid w:val="00BA5B40"/>
    <w:rsid w:val="00BB33DF"/>
    <w:rsid w:val="00BD0206"/>
    <w:rsid w:val="00BD029E"/>
    <w:rsid w:val="00BD678A"/>
    <w:rsid w:val="00BF5DDD"/>
    <w:rsid w:val="00C04E0F"/>
    <w:rsid w:val="00C2098A"/>
    <w:rsid w:val="00C20DA1"/>
    <w:rsid w:val="00C4680F"/>
    <w:rsid w:val="00C5444A"/>
    <w:rsid w:val="00C612DA"/>
    <w:rsid w:val="00C67298"/>
    <w:rsid w:val="00C74A18"/>
    <w:rsid w:val="00C7741E"/>
    <w:rsid w:val="00C84C32"/>
    <w:rsid w:val="00C875AB"/>
    <w:rsid w:val="00C94930"/>
    <w:rsid w:val="00CA217D"/>
    <w:rsid w:val="00CA3DF1"/>
    <w:rsid w:val="00CA4581"/>
    <w:rsid w:val="00CC17F5"/>
    <w:rsid w:val="00CE18D5"/>
    <w:rsid w:val="00CF77AC"/>
    <w:rsid w:val="00D04109"/>
    <w:rsid w:val="00D12292"/>
    <w:rsid w:val="00D2192F"/>
    <w:rsid w:val="00D2573E"/>
    <w:rsid w:val="00D4220F"/>
    <w:rsid w:val="00D7012D"/>
    <w:rsid w:val="00D731E7"/>
    <w:rsid w:val="00DC1DB5"/>
    <w:rsid w:val="00DD6416"/>
    <w:rsid w:val="00DF4E0A"/>
    <w:rsid w:val="00E02DCD"/>
    <w:rsid w:val="00E03D1A"/>
    <w:rsid w:val="00E12C60"/>
    <w:rsid w:val="00E1586D"/>
    <w:rsid w:val="00E22E87"/>
    <w:rsid w:val="00E431EA"/>
    <w:rsid w:val="00E44BA4"/>
    <w:rsid w:val="00E461A3"/>
    <w:rsid w:val="00E50801"/>
    <w:rsid w:val="00E52B92"/>
    <w:rsid w:val="00E57630"/>
    <w:rsid w:val="00E650F0"/>
    <w:rsid w:val="00E80F89"/>
    <w:rsid w:val="00E82EC9"/>
    <w:rsid w:val="00E86C2B"/>
    <w:rsid w:val="00E94822"/>
    <w:rsid w:val="00EE5E33"/>
    <w:rsid w:val="00EF7CC9"/>
    <w:rsid w:val="00F1261A"/>
    <w:rsid w:val="00F139A7"/>
    <w:rsid w:val="00F207C0"/>
    <w:rsid w:val="00F20AE5"/>
    <w:rsid w:val="00F27CF9"/>
    <w:rsid w:val="00F32141"/>
    <w:rsid w:val="00F32D2B"/>
    <w:rsid w:val="00F3558F"/>
    <w:rsid w:val="00F53B7B"/>
    <w:rsid w:val="00F645C7"/>
    <w:rsid w:val="00FE2EB6"/>
    <w:rsid w:val="00FE5CE8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C1"/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C4CC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4C07"/>
    <w:rPr>
      <w:color w:val="954F72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F0E8F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0E8F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F23C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23CC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23CC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3CC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3CC"/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23CC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3CC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microsoft.com/office/2011/relationships/people" Target="people.xml"/><Relationship Id="rId14" Type="http://schemas.openxmlformats.org/officeDocument/2006/relationships/glossaryDocument" Target="glossary/document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app.mural.ly/t/ibmcaremanager3286/m/ibmcaremanager3286/1476260030741" TargetMode="External"/><Relationship Id="rId8" Type="http://schemas.openxmlformats.org/officeDocument/2006/relationships/hyperlink" Target="http://www.nhs.uk/Conditions/Arthritis/Pages/Livingwitharthritispg.aspx" TargetMode="External"/><Relationship Id="rId9" Type="http://schemas.openxmlformats.org/officeDocument/2006/relationships/comments" Target="comments.xml"/><Relationship Id="rId10" Type="http://schemas.microsoft.com/office/2011/relationships/commentsExtended" Target="commentsExtended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013630"/>
    <w:rsid w:val="00075A2B"/>
    <w:rsid w:val="001437CD"/>
    <w:rsid w:val="00224897"/>
    <w:rsid w:val="00236656"/>
    <w:rsid w:val="00340DB8"/>
    <w:rsid w:val="004D6E16"/>
    <w:rsid w:val="004E54DE"/>
    <w:rsid w:val="00916F72"/>
    <w:rsid w:val="00B0318B"/>
    <w:rsid w:val="00B413D0"/>
    <w:rsid w:val="00CF1BAE"/>
    <w:rsid w:val="00EC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134</TotalTime>
  <Pages>4</Pages>
  <Words>369</Words>
  <Characters>2104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</Company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</dc:creator>
  <cp:keywords/>
  <dc:description/>
  <cp:lastModifiedBy>SAAR Byrne</cp:lastModifiedBy>
  <cp:revision>138</cp:revision>
  <dcterms:created xsi:type="dcterms:W3CDTF">2016-10-17T09:22:00Z</dcterms:created>
  <dcterms:modified xsi:type="dcterms:W3CDTF">2016-11-02T10:33:00Z</dcterms:modified>
</cp:coreProperties>
</file>