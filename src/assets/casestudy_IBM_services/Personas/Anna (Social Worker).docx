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61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8"/>
        <w:gridCol w:w="6679"/>
      </w:tblGrid>
      <w:tr w:rsidR="00953E82" w:rsidRPr="00AF7D3A" w14:paraId="4CB8CF29" w14:textId="77777777" w:rsidTr="00AC0126">
        <w:trPr>
          <w:trHeight w:val="14397"/>
        </w:trPr>
        <w:tc>
          <w:tcPr>
            <w:tcW w:w="3788" w:type="dxa"/>
            <w:tcMar>
              <w:top w:w="504" w:type="dxa"/>
              <w:right w:w="720" w:type="dxa"/>
            </w:tcMar>
          </w:tcPr>
          <w:p w14:paraId="727D46CE" w14:textId="52448787" w:rsidR="00523479" w:rsidRPr="00AF7D3A" w:rsidRDefault="0073234E" w:rsidP="0073234E">
            <w:pPr>
              <w:pStyle w:val="Initials"/>
              <w:tabs>
                <w:tab w:val="left" w:pos="600"/>
                <w:tab w:val="center" w:pos="1408"/>
              </w:tabs>
              <w:jc w:val="left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ab/>
            </w:r>
            <w:r>
              <w:rPr>
                <w:rFonts w:ascii="HelvNeue Roman for IBM" w:hAnsi="HelvNeue Roman for IBM"/>
              </w:rPr>
              <w:tab/>
            </w:r>
            <w:r w:rsidR="00E02DCD" w:rsidRPr="00AF7D3A">
              <w:rPr>
                <w:rFonts w:ascii="HelvNeue Roman for IBM" w:hAnsi="HelvNeue Roman for IBM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628B7EDF" wp14:editId="1201050C">
                      <wp:simplePos x="0" y="0"/>
                      <wp:positionH relativeFrom="column">
                        <wp:posOffset>40640</wp:posOffset>
                      </wp:positionH>
                      <wp:positionV relativeFrom="page">
                        <wp:posOffset>-629285</wp:posOffset>
                      </wp:positionV>
                      <wp:extent cx="6516370" cy="1780540"/>
                      <wp:effectExtent l="0" t="0" r="1143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370" cy="1780540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430004" id="Group_x0020_1" o:spid="_x0000_s1026" alt="Header graphics" style="position:absolute;margin-left:3.2pt;margin-top:-49.5pt;width:513.1pt;height:140.2pt;z-index:-251657216;mso-position-vertical-relative:page" coordsize="6665911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">
                      <v:rect id="Red_x0020_rectangle" o:spid="_x0000_s1027" style="position:absolute;left:1133475;top:419100;width:5532436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 fillcolor="#ea4e4e [3204]" stroked="f" strokeweight="1pt"/>
                      <v:shapetype id="_x0000_t23" coordsize="21600,21600" o:spt="23" adj="5400" path="m0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_x0020_circle" o:spid="_x0000_s1028" type="#_x0000_t23" style="position:absolute;width:1810488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jUtxQAA&#10;ANsAAAAPAAAAZHJzL2Rvd25yZXYueG1sRI9BSwMxFITvgv8hPMGLtNlqEdk2LatikV6KtdDr6+a5&#10;Wdy8hCR2t/31piB4HGbmG2a+HGwnjhRi61jBZFyAIK6dbrlRsPt8Gz2BiAlZY+eYFJwownJxfTXH&#10;UrueP+i4TY3IEI4lKjAp+VLKWBuyGMfOE2fvywWLKcvQSB2wz3DbyfuieJQWW84LBj29GKq/tz9W&#10;wfnw+nxX+YfVOvSrid9XZr9Jg1K3N0M1A5FoSP/hv/a7VjCdwuVL/gF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+NS3FAAAA2wAAAA8AAAAAAAAAAAAAAAAAlwIAAGRycy9k&#10;b3ducmV2LnhtbFBLBQYAAAAABAAEAPUAAACJAwAAAAA=&#10;" adj="626" fillcolor="#ea4e4e [3204]" stroked="f" strokeweight="1pt">
                        <v:stroke joinstyle="miter"/>
                      </v:shape>
                      <v:oval id="White_x0020_circle" o:spid="_x0000_s1029" style="position:absolute;left:57150;top:57150;width:1704460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KFCVxQAA&#10;ANoAAAAPAAAAZHJzL2Rvd25yZXYueG1sRI/dasJAFITvBd9hOQXv6qaKpURXKf5R0LYYhdK7Q/Y0&#10;CWbPht3VpG/vFgpeDjPzDTNbdKYWV3K+sqzgaZiAIM6trrhQcDpuHl9A+ICssbZMCn7Jw2Le780w&#10;1bblA12zUIgIYZ+igjKEJpXS5yUZ9EPbEEfvxzqDIUpXSO2wjXBTy1GSPEuDFceFEhtalpSfs4tR&#10;sP/6OI/dZLv6fF/v2iwZT6ps963U4KF7nYII1IV7+L/9phWM4O9KvAFyf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oUJXFAAAA2gAAAA8AAAAAAAAAAAAAAAAAlwIAAGRycy9k&#10;b3ducmV2LnhtbFBLBQYAAAAABAAEAPUAAACJAwAAAAA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rPr>
                  <w:rFonts w:ascii="HelvNeue Roman for IBM" w:hAnsi="HelvNeue Roman for IBM"/>
                </w:rPr>
                <w:alias w:val="Initials:"/>
                <w:tag w:val="Initials:"/>
                <w:id w:val="-606576828"/>
                <w:placeholder>
                  <w:docPart w:val="4FD1F606026EBC47A7E07BF3DA45D7F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8936BE">
                  <w:rPr>
                    <w:rFonts w:ascii="HelvNeue Roman for IBM" w:hAnsi="HelvNeue Roman for IBM"/>
                  </w:rPr>
                  <w:t>A</w:t>
                </w:r>
              </w:sdtContent>
            </w:sdt>
          </w:p>
          <w:p w14:paraId="555F50C6" w14:textId="77777777" w:rsidR="0073234E" w:rsidRDefault="0073234E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6E75886A" w14:textId="77777777" w:rsidR="000E5B64" w:rsidRDefault="000E5B64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4B1248C4" w14:textId="6AC31650" w:rsidR="00A50939" w:rsidRPr="00AF7D3A" w:rsidRDefault="00A93963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Demographics</w:t>
            </w:r>
          </w:p>
          <w:p w14:paraId="3EE4233C" w14:textId="17592389" w:rsidR="00A93963" w:rsidRPr="004D2A80" w:rsidRDefault="0075581F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Age</w:t>
            </w:r>
            <w:r w:rsidR="001C197C" w:rsidRPr="004D2A80">
              <w:rPr>
                <w:rFonts w:ascii="HelvNeue Roman for IBM" w:hAnsi="HelvNeue Roman for IBM"/>
              </w:rPr>
              <w:t xml:space="preserve">: </w:t>
            </w:r>
            <w:r w:rsidR="00B90E9C" w:rsidRPr="004D2A80">
              <w:rPr>
                <w:rFonts w:ascii="HelvNeue Roman for IBM" w:hAnsi="HelvNeue Roman for IBM"/>
              </w:rPr>
              <w:t>34</w:t>
            </w:r>
          </w:p>
          <w:p w14:paraId="598552B7" w14:textId="7F42FED6" w:rsidR="00A93963" w:rsidRPr="004D2A80" w:rsidRDefault="00A93963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Education:</w:t>
            </w:r>
            <w:r w:rsidR="0075581F" w:rsidRPr="004D2A80">
              <w:rPr>
                <w:rFonts w:ascii="HelvNeue Roman for IBM" w:hAnsi="HelvNeue Roman for IBM"/>
              </w:rPr>
              <w:t xml:space="preserve"> </w:t>
            </w:r>
            <w:r w:rsidR="00511E84" w:rsidRPr="004D2A80">
              <w:rPr>
                <w:rFonts w:ascii="HelvNeue Roman for IBM" w:hAnsi="HelvNeue Roman for IBM"/>
              </w:rPr>
              <w:t>Degree in Social Ca</w:t>
            </w:r>
            <w:r w:rsidR="00B90E9C" w:rsidRPr="004D2A80">
              <w:rPr>
                <w:rFonts w:ascii="HelvNeue Roman for IBM" w:hAnsi="HelvNeue Roman for IBM"/>
              </w:rPr>
              <w:t>re</w:t>
            </w:r>
          </w:p>
          <w:p w14:paraId="639FC8C4" w14:textId="0645E9A7" w:rsidR="003775A1" w:rsidRPr="004D2A80" w:rsidRDefault="003775A1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Location:</w:t>
            </w:r>
            <w:r w:rsidR="0075581F" w:rsidRPr="004D2A80">
              <w:rPr>
                <w:rFonts w:ascii="HelvNeue Roman for IBM" w:hAnsi="HelvNeue Roman for IBM"/>
              </w:rPr>
              <w:t xml:space="preserve"> </w:t>
            </w:r>
            <w:r w:rsidR="00DD5576" w:rsidRPr="004D2A80">
              <w:rPr>
                <w:rFonts w:ascii="HelvNeue Roman for IBM" w:hAnsi="HelvNeue Roman for IBM"/>
              </w:rPr>
              <w:t>Harrow Office &amp; in the field</w:t>
            </w:r>
          </w:p>
          <w:p w14:paraId="345203C4" w14:textId="04C8C0C2" w:rsidR="00682578" w:rsidRPr="004D2A80" w:rsidRDefault="009B4E60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Background</w:t>
            </w:r>
            <w:r w:rsidR="00667E28" w:rsidRPr="004D2A80">
              <w:rPr>
                <w:rFonts w:ascii="HelvNeue Roman for IBM" w:hAnsi="HelvNeue Roman for IBM"/>
              </w:rPr>
              <w:t>:</w:t>
            </w:r>
          </w:p>
          <w:p w14:paraId="3BDAD14C" w14:textId="77777777" w:rsidR="000277F7" w:rsidRPr="00AA0BA7" w:rsidRDefault="000277F7" w:rsidP="000722C4">
            <w:pPr>
              <w:pStyle w:val="ListParagraph"/>
              <w:ind w:left="340"/>
              <w:rPr>
                <w:rFonts w:ascii="HelvNeue Roman for IBM" w:hAnsi="HelvNeue Roman for IBM"/>
              </w:rPr>
            </w:pPr>
          </w:p>
          <w:p w14:paraId="185FABDD" w14:textId="7551D764" w:rsidR="00A45ACF" w:rsidRPr="00AF7D3A" w:rsidRDefault="00A45ACF" w:rsidP="00A45ACF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Quotes</w:t>
            </w:r>
          </w:p>
          <w:p w14:paraId="6B3F2452" w14:textId="77777777" w:rsidR="002D1EB9" w:rsidRDefault="002D1EB9" w:rsidP="0038274D">
            <w:pPr>
              <w:rPr>
                <w:rFonts w:ascii="HelvNeue Roman for IBM" w:hAnsi="HelvNeue Roman for IBM"/>
              </w:rPr>
            </w:pPr>
          </w:p>
          <w:p w14:paraId="70614C28" w14:textId="77777777" w:rsidR="002D1EB9" w:rsidRDefault="002D1EB9" w:rsidP="0038274D">
            <w:pPr>
              <w:rPr>
                <w:rFonts w:ascii="HelvNeue Roman for IBM" w:hAnsi="HelvNeue Roman for IBM"/>
              </w:rPr>
            </w:pPr>
          </w:p>
          <w:p w14:paraId="5FB389CC" w14:textId="636DBD56" w:rsidR="002D1EB9" w:rsidRPr="00AF7D3A" w:rsidRDefault="002D1EB9" w:rsidP="002D1EB9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Sources</w:t>
            </w:r>
          </w:p>
          <w:p w14:paraId="2A453E60" w14:textId="1AC7451C" w:rsidR="00B65D73" w:rsidRDefault="00434B0B" w:rsidP="002D1EB9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Mural</w:t>
            </w:r>
            <w:r w:rsidR="00B65D73">
              <w:rPr>
                <w:rFonts w:ascii="HelvNeue Roman for IBM" w:hAnsi="HelvNeue Roman for IBM"/>
              </w:rPr>
              <w:t xml:space="preserve"> &amp; Interviews</w:t>
            </w:r>
          </w:p>
          <w:p w14:paraId="1010188B" w14:textId="2B1EBF18" w:rsidR="002D1EB9" w:rsidRDefault="008F59D7" w:rsidP="002D1EB9">
            <w:pPr>
              <w:rPr>
                <w:rFonts w:ascii="HelvNeue Roman for IBM" w:hAnsi="HelvNeue Roman for IBM"/>
              </w:rPr>
            </w:pPr>
            <w:hyperlink r:id="rId7" w:history="1">
              <w:r w:rsidR="00B65D73" w:rsidRPr="00840075">
                <w:rPr>
                  <w:rStyle w:val="Hyperlink"/>
                  <w:rFonts w:ascii="HelvNeue Roman for IBM" w:hAnsi="HelvNeue Roman for IBM"/>
                </w:rPr>
                <w:t>https://app.mural.ly/t/ibmcaremanager3286/m/ibmcare</w:t>
              </w:r>
              <w:r w:rsidR="00B65D73" w:rsidRPr="00840075">
                <w:rPr>
                  <w:rStyle w:val="Hyperlink"/>
                  <w:rFonts w:ascii="HelvNeue Roman for IBM" w:hAnsi="HelvNeue Roman for IBM"/>
                </w:rPr>
                <w:t>m</w:t>
              </w:r>
              <w:r w:rsidR="00B65D73" w:rsidRPr="00840075">
                <w:rPr>
                  <w:rStyle w:val="Hyperlink"/>
                  <w:rFonts w:ascii="HelvNeue Roman for IBM" w:hAnsi="HelvNeue Roman for IBM"/>
                </w:rPr>
                <w:t>anager3286/1476259996606</w:t>
              </w:r>
            </w:hyperlink>
          </w:p>
          <w:p w14:paraId="31858505" w14:textId="16893F11" w:rsidR="00B65D73" w:rsidRPr="00AF7D3A" w:rsidRDefault="00B65D73" w:rsidP="002D1EB9">
            <w:pPr>
              <w:rPr>
                <w:rFonts w:ascii="HelvNeue Roman for IBM" w:hAnsi="HelvNeue Roman for IBM"/>
              </w:rPr>
            </w:pPr>
          </w:p>
        </w:tc>
        <w:tc>
          <w:tcPr>
            <w:tcW w:w="6678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vertAnchor="page" w:horzAnchor="page" w:tblpX="1" w:tblpY="1"/>
              <w:tblOverlap w:val="never"/>
              <w:tblW w:w="65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583"/>
            </w:tblGrid>
            <w:tr w:rsidR="00953E82" w:rsidRPr="00AF7D3A" w14:paraId="06946B3C" w14:textId="77777777" w:rsidTr="00AC0126">
              <w:trPr>
                <w:trHeight w:val="2"/>
              </w:trPr>
              <w:tc>
                <w:tcPr>
                  <w:tcW w:w="6583" w:type="dxa"/>
                  <w:vAlign w:val="center"/>
                </w:tcPr>
                <w:p w14:paraId="6A4CE63B" w14:textId="0BC9A522" w:rsidR="00C612DA" w:rsidRPr="00AF7D3A" w:rsidRDefault="008F59D7" w:rsidP="00C612DA">
                  <w:pPr>
                    <w:pStyle w:val="Heading1"/>
                    <w:outlineLvl w:val="0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327494A26502F8459FD7440E75F08CE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8936BE">
                        <w:t>Anna</w:t>
                      </w:r>
                    </w:sdtContent>
                  </w:sdt>
                </w:p>
                <w:p w14:paraId="23296856" w14:textId="4E318608" w:rsidR="00C612DA" w:rsidRPr="009F1476" w:rsidRDefault="004172E2" w:rsidP="00AF7D3A">
                  <w:pPr>
                    <w:pStyle w:val="Heading2"/>
                    <w:outlineLvl w:val="1"/>
                    <w:rPr>
                      <w:rFonts w:ascii="HelvNeue Bold for IBM" w:hAnsi="HelvNeue Bold for IBM"/>
                    </w:rPr>
                  </w:pPr>
                  <w:r>
                    <w:rPr>
                      <w:rFonts w:ascii="HelvNeue Bold for IBM" w:hAnsi="HelvNeue Bold for IBM"/>
                    </w:rPr>
                    <w:t>Social Worker</w:t>
                  </w:r>
                  <w:r w:rsidR="00A0201F">
                    <w:rPr>
                      <w:rFonts w:ascii="HelvNeue Bold for IBM" w:hAnsi="HelvNeue Bold for IBM"/>
                    </w:rPr>
                    <w:t xml:space="preserve"> P3</w:t>
                  </w:r>
                  <w:r w:rsidR="00225B7F">
                    <w:rPr>
                      <w:rFonts w:ascii="HelvNeue Bold for IBM" w:hAnsi="HelvNeue Bold for IBM"/>
                    </w:rPr>
                    <w:t xml:space="preserve"> Review team</w:t>
                  </w:r>
                </w:p>
              </w:tc>
            </w:tr>
          </w:tbl>
          <w:p w14:paraId="06E294EC" w14:textId="4F8103FD" w:rsidR="002C2CDD" w:rsidRPr="00AF7D3A" w:rsidRDefault="0075581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ROLE</w:t>
            </w:r>
          </w:p>
          <w:p w14:paraId="3D77D715" w14:textId="29A70492" w:rsidR="002C2CDD" w:rsidRPr="00AF7D3A" w:rsidRDefault="004172E2" w:rsidP="007569C1">
            <w:pPr>
              <w:pStyle w:val="Heading4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Social WOrker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 w:rsidR="0075581F">
              <w:rPr>
                <w:rFonts w:ascii="HelvNeue Roman for IBM" w:hAnsi="HelvNeue Roman for IBM"/>
              </w:rPr>
              <w:t>Harrow council</w:t>
            </w:r>
            <w:r w:rsidR="002C2CDD" w:rsidRPr="00AF7D3A">
              <w:rPr>
                <w:rFonts w:ascii="HelvNeue Roman for IBM" w:hAnsi="HelvNeue Roman for IBM"/>
              </w:rPr>
              <w:t xml:space="preserve"> </w:t>
            </w:r>
            <w:proofErr w:type="gramStart"/>
            <w:r w:rsidR="002C2CDD" w:rsidRPr="00AF7D3A">
              <w:rPr>
                <w:rFonts w:ascii="HelvNeue Roman for IBM" w:hAnsi="HelvNeue Roman for IBM"/>
              </w:rPr>
              <w:t xml:space="preserve">• </w:t>
            </w:r>
            <w:r w:rsidR="003736D8">
              <w:rPr>
                <w:rFonts w:ascii="HelvNeue Roman for IBM" w:hAnsi="HelvNeue Roman for IBM"/>
              </w:rPr>
              <w:t>?</w:t>
            </w:r>
            <w:proofErr w:type="gramEnd"/>
            <w:r w:rsidR="0075581F">
              <w:rPr>
                <w:rFonts w:ascii="HelvNeue Roman for IBM" w:hAnsi="HelvNeue Roman for IBM"/>
              </w:rPr>
              <w:t xml:space="preserve"> years </w:t>
            </w:r>
          </w:p>
          <w:p w14:paraId="2382EC36" w14:textId="4A1C5652" w:rsidR="0075581F" w:rsidRDefault="008936BE" w:rsidP="0075581F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Anna</w:t>
            </w:r>
            <w:r w:rsidR="00E96AD6">
              <w:rPr>
                <w:rFonts w:ascii="HelvNeue Roman for IBM" w:hAnsi="HelvNeue Roman for IBM"/>
              </w:rPr>
              <w:t xml:space="preserve"> works as a social worker for the P3 review team.</w:t>
            </w:r>
            <w:r w:rsidR="006212CC">
              <w:rPr>
                <w:rFonts w:ascii="HelvNeue Roman for IBM" w:hAnsi="HelvNeue Roman for IBM"/>
              </w:rPr>
              <w:t xml:space="preserve"> She is tasked with </w:t>
            </w:r>
            <w:r w:rsidR="00F65BAB">
              <w:rPr>
                <w:rFonts w:ascii="HelvNeue Roman for IBM" w:hAnsi="HelvNeue Roman for IBM"/>
              </w:rPr>
              <w:t xml:space="preserve">conducting reviews of the plan and changing it based on the service users needs over time. </w:t>
            </w:r>
            <w:r w:rsidR="00E96AD6">
              <w:rPr>
                <w:rFonts w:ascii="HelvNeue Roman for IBM" w:hAnsi="HelvNeue Roman for IBM"/>
              </w:rPr>
              <w:t xml:space="preserve"> </w:t>
            </w:r>
            <w:bookmarkStart w:id="0" w:name="_GoBack"/>
            <w:bookmarkEnd w:id="0"/>
          </w:p>
          <w:p w14:paraId="7D672215" w14:textId="42962A8A" w:rsidR="002C2CDD" w:rsidRPr="00AF7D3A" w:rsidRDefault="00C84C32" w:rsidP="00AF7D3A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Goals &amp; </w:t>
            </w:r>
            <w:r w:rsidR="00AF7D3A" w:rsidRPr="00AF7D3A">
              <w:rPr>
                <w:rFonts w:ascii="HelvNeue Bold for IBM" w:hAnsi="HelvNeue Bold for IBM"/>
              </w:rPr>
              <w:t>Tasks</w:t>
            </w:r>
          </w:p>
          <w:p w14:paraId="17966731" w14:textId="5C7FECB2" w:rsidR="004020A5" w:rsidRPr="00FB28CD" w:rsidRDefault="004020A5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 w:rsidRPr="00FB28CD">
              <w:rPr>
                <w:rFonts w:ascii="HelvNeue Roman for IBM" w:hAnsi="HelvNeue Roman for IBM"/>
              </w:rPr>
              <w:t>Responsible for scheduled r</w:t>
            </w:r>
            <w:r w:rsidR="007A0678" w:rsidRPr="00FB28CD">
              <w:rPr>
                <w:rFonts w:ascii="HelvNeue Roman for IBM" w:hAnsi="HelvNeue Roman for IBM"/>
              </w:rPr>
              <w:t>eview after</w:t>
            </w:r>
            <w:r w:rsidRPr="00FB28CD">
              <w:rPr>
                <w:rFonts w:ascii="HelvNeue Roman for IBM" w:hAnsi="HelvNeue Roman for IBM"/>
              </w:rPr>
              <w:t xml:space="preserve"> 6 weeks</w:t>
            </w:r>
            <w:r w:rsidR="007A0678" w:rsidRPr="00FB28CD">
              <w:rPr>
                <w:rFonts w:ascii="HelvNeue Roman for IBM" w:hAnsi="HelvNeue Roman for IBM"/>
              </w:rPr>
              <w:t xml:space="preserve"> with the service user</w:t>
            </w:r>
            <w:r w:rsidR="00415600" w:rsidRPr="00FB28CD">
              <w:rPr>
                <w:rFonts w:ascii="HelvNeue Roman for IBM" w:hAnsi="HelvNeue Roman for IBM"/>
              </w:rPr>
              <w:t xml:space="preserve">. </w:t>
            </w:r>
          </w:p>
          <w:p w14:paraId="579F7370" w14:textId="3A8A08C9" w:rsidR="004020A5" w:rsidRPr="00FB28CD" w:rsidRDefault="004020A5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 w:rsidRPr="00FB28CD">
              <w:rPr>
                <w:rFonts w:ascii="HelvNeue Roman for IBM" w:hAnsi="HelvNeue Roman for IBM"/>
              </w:rPr>
              <w:t>Responsible for annual reviews with the service user</w:t>
            </w:r>
            <w:r w:rsidR="00415600" w:rsidRPr="00FB28CD">
              <w:rPr>
                <w:rFonts w:ascii="HelvNeue Roman for IBM" w:hAnsi="HelvNeue Roman for IBM"/>
              </w:rPr>
              <w:t>.</w:t>
            </w:r>
          </w:p>
          <w:p w14:paraId="06B2E5D9" w14:textId="769B2FEA" w:rsidR="00141712" w:rsidRPr="00FB28CD" w:rsidRDefault="00141712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 w:rsidRPr="00FB28CD">
              <w:rPr>
                <w:rFonts w:ascii="HelvNeue Roman for IBM" w:hAnsi="HelvNeue Roman for IBM"/>
              </w:rPr>
              <w:t>Responsible for unscheduled reviews with the service user</w:t>
            </w:r>
            <w:r w:rsidR="00415600" w:rsidRPr="00FB28CD">
              <w:rPr>
                <w:rFonts w:ascii="HelvNeue Roman for IBM" w:hAnsi="HelvNeue Roman for IBM"/>
              </w:rPr>
              <w:t>.</w:t>
            </w:r>
          </w:p>
          <w:p w14:paraId="3E0BED32" w14:textId="25BC0118" w:rsidR="00844D54" w:rsidRPr="00FB28CD" w:rsidRDefault="00C0088E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Completes a reassessment of the service user if required due to change in circumstances</w:t>
            </w:r>
          </w:p>
          <w:p w14:paraId="23EBF325" w14:textId="30F4DBB6" w:rsidR="009F24DE" w:rsidRPr="00FB28CD" w:rsidRDefault="00030F21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 w:rsidRPr="00FB28CD">
              <w:rPr>
                <w:rFonts w:ascii="HelvNeue Roman for IBM" w:hAnsi="HelvNeue Roman for IBM"/>
              </w:rPr>
              <w:t>Contact P</w:t>
            </w:r>
            <w:r w:rsidR="00FE1263" w:rsidRPr="00FB28CD">
              <w:rPr>
                <w:rFonts w:ascii="HelvNeue Roman for IBM" w:hAnsi="HelvNeue Roman for IBM"/>
              </w:rPr>
              <w:t xml:space="preserve">2 team with </w:t>
            </w:r>
            <w:r w:rsidR="00E96AD6" w:rsidRPr="00FB28CD">
              <w:rPr>
                <w:rFonts w:ascii="HelvNeue Roman for IBM" w:hAnsi="HelvNeue Roman for IBM"/>
              </w:rPr>
              <w:t>updates to the care plan (P2 enquire on behalf of P</w:t>
            </w:r>
            <w:r w:rsidR="009F24DE" w:rsidRPr="00FB28CD">
              <w:rPr>
                <w:rFonts w:ascii="HelvNeue Roman for IBM" w:hAnsi="HelvNeue Roman for IBM"/>
              </w:rPr>
              <w:t>3)</w:t>
            </w:r>
          </w:p>
          <w:p w14:paraId="1EF373DF" w14:textId="53615FB0" w:rsidR="007658CA" w:rsidRPr="00FB28CD" w:rsidRDefault="007658CA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 w:rsidRPr="00FB28CD">
              <w:rPr>
                <w:rFonts w:ascii="HelvNeue Roman for IBM" w:hAnsi="HelvNeue Roman for IBM"/>
              </w:rPr>
              <w:t>Safeguarding client.</w:t>
            </w:r>
          </w:p>
          <w:p w14:paraId="7A662E7F" w14:textId="45C44E7B" w:rsidR="00EC2917" w:rsidRPr="004918AE" w:rsidRDefault="001B0324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 w:rsidRPr="00FB28CD">
              <w:rPr>
                <w:rFonts w:ascii="HelvNeue Roman for IBM" w:hAnsi="HelvNeue Roman for IBM"/>
              </w:rPr>
              <w:t>Assess client</w:t>
            </w:r>
            <w:r w:rsidR="007658CA" w:rsidRPr="00FB28CD">
              <w:rPr>
                <w:rFonts w:ascii="HelvNeue Roman for IBM" w:hAnsi="HelvNeue Roman for IBM"/>
              </w:rPr>
              <w:t xml:space="preserve"> environment.</w:t>
            </w:r>
          </w:p>
          <w:p w14:paraId="272F24E1" w14:textId="0EE0DF29" w:rsidR="002C2CDD" w:rsidRPr="00AF7D3A" w:rsidRDefault="00A45AC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Painponts</w:t>
            </w:r>
          </w:p>
          <w:p w14:paraId="371F3876" w14:textId="3858D565" w:rsidR="00E82EC9" w:rsidRPr="0056726B" w:rsidRDefault="007F0057" w:rsidP="0056726B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 w:rsidRPr="0056726B">
              <w:rPr>
                <w:rFonts w:ascii="HelvNeue Roman for IBM" w:hAnsi="HelvNeue Roman for IBM"/>
              </w:rPr>
              <w:t>Communication between teams, P2 and P3</w:t>
            </w:r>
          </w:p>
          <w:p w14:paraId="42FF4867" w14:textId="0615DC00" w:rsidR="007F0057" w:rsidRPr="0056726B" w:rsidRDefault="00C0088E" w:rsidP="0056726B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Does not use </w:t>
            </w:r>
            <w:proofErr w:type="spellStart"/>
            <w:r>
              <w:rPr>
                <w:rFonts w:ascii="HelvNeue Roman for IBM" w:hAnsi="HelvNeue Roman for IBM"/>
              </w:rPr>
              <w:t>MCeP</w:t>
            </w:r>
            <w:proofErr w:type="spellEnd"/>
            <w:r w:rsidR="007F0057" w:rsidRPr="0056726B">
              <w:rPr>
                <w:rFonts w:ascii="HelvNeue Roman for IBM" w:hAnsi="HelvNeue Roman for IBM"/>
              </w:rPr>
              <w:t xml:space="preserve"> </w:t>
            </w:r>
          </w:p>
          <w:p w14:paraId="2B3607F8" w14:textId="7C426C67" w:rsidR="00E82EC9" w:rsidRPr="00AF7D3A" w:rsidRDefault="00A90237" w:rsidP="00E82EC9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TEAM, </w:t>
            </w:r>
            <w:r w:rsidR="00E82EC9">
              <w:rPr>
                <w:rFonts w:ascii="HelvNeue Bold for IBM" w:hAnsi="HelvNeue Bold for IBM"/>
              </w:rPr>
              <w:t>Environment</w:t>
            </w:r>
            <w:r>
              <w:rPr>
                <w:rFonts w:ascii="HelvNeue Bold for IBM" w:hAnsi="HelvNeue Bold for IBM"/>
              </w:rPr>
              <w:t xml:space="preserve"> &amp; SOftware</w:t>
            </w:r>
          </w:p>
          <w:p w14:paraId="01F42D9E" w14:textId="77777777" w:rsidR="00E82EC9" w:rsidRPr="008C0FE6" w:rsidRDefault="0016463F" w:rsidP="0056726B">
            <w:pPr>
              <w:pStyle w:val="ListParagraph"/>
              <w:numPr>
                <w:ilvl w:val="0"/>
                <w:numId w:val="15"/>
              </w:numPr>
              <w:rPr>
                <w:rFonts w:ascii="HelvNeue Roman for IBM" w:hAnsi="HelvNeue Roman for IBM"/>
              </w:rPr>
            </w:pPr>
            <w:r w:rsidRPr="008C0FE6">
              <w:rPr>
                <w:rFonts w:ascii="HelvNeue Roman for IBM" w:hAnsi="HelvNeue Roman for IBM"/>
              </w:rPr>
              <w:t xml:space="preserve">Uses </w:t>
            </w:r>
            <w:proofErr w:type="spellStart"/>
            <w:r w:rsidRPr="008C0FE6">
              <w:rPr>
                <w:rFonts w:ascii="HelvNeue Roman for IBM" w:hAnsi="HelvNeue Roman for IBM"/>
              </w:rPr>
              <w:t>FWi</w:t>
            </w:r>
            <w:proofErr w:type="spellEnd"/>
          </w:p>
          <w:p w14:paraId="56A6813C" w14:textId="55A6525A" w:rsidR="006040EA" w:rsidRPr="00E82EC9" w:rsidRDefault="006040EA" w:rsidP="00A90237">
            <w:pPr>
              <w:rPr>
                <w:rFonts w:ascii="HelvNeue Roman for IBM" w:hAnsi="HelvNeue Roman for IBM"/>
              </w:rPr>
            </w:pPr>
          </w:p>
        </w:tc>
      </w:tr>
    </w:tbl>
    <w:p w14:paraId="16F4349E" w14:textId="56896EEF" w:rsidR="00EF7CC9" w:rsidRPr="00C4680F" w:rsidRDefault="00EF7CC9" w:rsidP="00C0088E">
      <w:pPr>
        <w:tabs>
          <w:tab w:val="left" w:pos="2340"/>
        </w:tabs>
      </w:pPr>
    </w:p>
    <w:sectPr w:rsidR="00EF7CC9" w:rsidRPr="00C4680F" w:rsidSect="00E82EC9">
      <w:footerReference w:type="first" r:id="rId8"/>
      <w:pgSz w:w="12240" w:h="15840"/>
      <w:pgMar w:top="567" w:right="737" w:bottom="567" w:left="737" w:header="57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D4A2BA" w14:textId="77777777" w:rsidR="008F59D7" w:rsidRDefault="008F59D7" w:rsidP="00713050">
      <w:pPr>
        <w:spacing w:line="240" w:lineRule="auto"/>
      </w:pPr>
      <w:r>
        <w:separator/>
      </w:r>
    </w:p>
  </w:endnote>
  <w:endnote w:type="continuationSeparator" w:id="0">
    <w:p w14:paraId="594747B2" w14:textId="77777777" w:rsidR="008F59D7" w:rsidRDefault="008F59D7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altName w:val="Arial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altName w:val="Arial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B8643" w14:textId="77777777" w:rsidR="00217980" w:rsidRPr="00682578" w:rsidRDefault="00217980" w:rsidP="00682578">
    <w:pPr>
      <w:pStyle w:val="Footer"/>
      <w:jc w:val="left"/>
      <w:rPr>
        <w:lang w:val="en-GB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CF0D06" w14:textId="77777777" w:rsidR="008F59D7" w:rsidRDefault="008F59D7" w:rsidP="00713050">
      <w:pPr>
        <w:spacing w:line="240" w:lineRule="auto"/>
      </w:pPr>
      <w:r>
        <w:separator/>
      </w:r>
    </w:p>
  </w:footnote>
  <w:footnote w:type="continuationSeparator" w:id="0">
    <w:p w14:paraId="66D34531" w14:textId="77777777" w:rsidR="008F59D7" w:rsidRDefault="008F59D7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92DD3"/>
    <w:multiLevelType w:val="hybridMultilevel"/>
    <w:tmpl w:val="85F0E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9558B"/>
    <w:multiLevelType w:val="hybridMultilevel"/>
    <w:tmpl w:val="FB4644F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>
    <w:nsid w:val="10CB7CF1"/>
    <w:multiLevelType w:val="hybridMultilevel"/>
    <w:tmpl w:val="D6E6E050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>
    <w:nsid w:val="17682243"/>
    <w:multiLevelType w:val="hybridMultilevel"/>
    <w:tmpl w:val="5E56A2EE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D84560"/>
    <w:multiLevelType w:val="hybridMultilevel"/>
    <w:tmpl w:val="6D0E15FA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>
    <w:nsid w:val="1DF2137B"/>
    <w:multiLevelType w:val="hybridMultilevel"/>
    <w:tmpl w:val="217CF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DB6668"/>
    <w:multiLevelType w:val="hybridMultilevel"/>
    <w:tmpl w:val="F0020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CB2E1D"/>
    <w:multiLevelType w:val="hybridMultilevel"/>
    <w:tmpl w:val="79AE6A66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1F5010"/>
    <w:multiLevelType w:val="hybridMultilevel"/>
    <w:tmpl w:val="6792A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A05D66"/>
    <w:multiLevelType w:val="hybridMultilevel"/>
    <w:tmpl w:val="CD40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B05031"/>
    <w:multiLevelType w:val="hybridMultilevel"/>
    <w:tmpl w:val="6538A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3E1104"/>
    <w:multiLevelType w:val="hybridMultilevel"/>
    <w:tmpl w:val="DF241FD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>
    <w:nsid w:val="4A3F2411"/>
    <w:multiLevelType w:val="hybridMultilevel"/>
    <w:tmpl w:val="B5228918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185803"/>
    <w:multiLevelType w:val="hybridMultilevel"/>
    <w:tmpl w:val="6D20F42E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>
    <w:nsid w:val="4F2F0A78"/>
    <w:multiLevelType w:val="hybridMultilevel"/>
    <w:tmpl w:val="7E60AF30"/>
    <w:lvl w:ilvl="0" w:tplc="35C4FA5E">
      <w:start w:val="1"/>
      <w:numFmt w:val="bullet"/>
      <w:lvlText w:val=""/>
      <w:lvlJc w:val="left"/>
      <w:pPr>
        <w:ind w:left="420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91473D"/>
    <w:multiLevelType w:val="hybridMultilevel"/>
    <w:tmpl w:val="4BB267B2"/>
    <w:lvl w:ilvl="0" w:tplc="62B4E780">
      <w:start w:val="1"/>
      <w:numFmt w:val="bullet"/>
      <w:lvlText w:val=""/>
      <w:lvlJc w:val="left"/>
      <w:pPr>
        <w:ind w:left="420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>
    <w:nsid w:val="5D624CA9"/>
    <w:multiLevelType w:val="hybridMultilevel"/>
    <w:tmpl w:val="8B140344"/>
    <w:lvl w:ilvl="0" w:tplc="CA8A8C9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587C3C"/>
    <w:multiLevelType w:val="hybridMultilevel"/>
    <w:tmpl w:val="C11CF2A8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574AA8"/>
    <w:multiLevelType w:val="hybridMultilevel"/>
    <w:tmpl w:val="84762CD4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893212"/>
    <w:multiLevelType w:val="hybridMultilevel"/>
    <w:tmpl w:val="28F48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5F3F53"/>
    <w:multiLevelType w:val="hybridMultilevel"/>
    <w:tmpl w:val="3B9C196A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>
    <w:nsid w:val="7C38370F"/>
    <w:multiLevelType w:val="hybridMultilevel"/>
    <w:tmpl w:val="043E0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9"/>
  </w:num>
  <w:num w:numId="4">
    <w:abstractNumId w:val="0"/>
  </w:num>
  <w:num w:numId="5">
    <w:abstractNumId w:val="10"/>
  </w:num>
  <w:num w:numId="6">
    <w:abstractNumId w:val="5"/>
  </w:num>
  <w:num w:numId="7">
    <w:abstractNumId w:val="6"/>
  </w:num>
  <w:num w:numId="8">
    <w:abstractNumId w:val="8"/>
  </w:num>
  <w:num w:numId="9">
    <w:abstractNumId w:val="21"/>
  </w:num>
  <w:num w:numId="10">
    <w:abstractNumId w:val="12"/>
  </w:num>
  <w:num w:numId="11">
    <w:abstractNumId w:val="14"/>
  </w:num>
  <w:num w:numId="12">
    <w:abstractNumId w:val="3"/>
  </w:num>
  <w:num w:numId="13">
    <w:abstractNumId w:val="7"/>
  </w:num>
  <w:num w:numId="14">
    <w:abstractNumId w:val="17"/>
  </w:num>
  <w:num w:numId="15">
    <w:abstractNumId w:val="18"/>
  </w:num>
  <w:num w:numId="16">
    <w:abstractNumId w:val="4"/>
  </w:num>
  <w:num w:numId="17">
    <w:abstractNumId w:val="13"/>
  </w:num>
  <w:num w:numId="18">
    <w:abstractNumId w:val="2"/>
  </w:num>
  <w:num w:numId="19">
    <w:abstractNumId w:val="1"/>
  </w:num>
  <w:num w:numId="20">
    <w:abstractNumId w:val="11"/>
  </w:num>
  <w:num w:numId="21">
    <w:abstractNumId w:val="2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D3A"/>
    <w:rsid w:val="000277F7"/>
    <w:rsid w:val="00030F21"/>
    <w:rsid w:val="00037ADA"/>
    <w:rsid w:val="000722C4"/>
    <w:rsid w:val="0007242B"/>
    <w:rsid w:val="00091382"/>
    <w:rsid w:val="000B0619"/>
    <w:rsid w:val="000B61CA"/>
    <w:rsid w:val="000E5B64"/>
    <w:rsid w:val="000F7610"/>
    <w:rsid w:val="0010128A"/>
    <w:rsid w:val="00114ED7"/>
    <w:rsid w:val="00123847"/>
    <w:rsid w:val="00140B0E"/>
    <w:rsid w:val="00141712"/>
    <w:rsid w:val="00163A60"/>
    <w:rsid w:val="0016463F"/>
    <w:rsid w:val="001A1112"/>
    <w:rsid w:val="001A5CA9"/>
    <w:rsid w:val="001B0324"/>
    <w:rsid w:val="001B2AC1"/>
    <w:rsid w:val="001B2D5D"/>
    <w:rsid w:val="001B403A"/>
    <w:rsid w:val="001C197C"/>
    <w:rsid w:val="002178BE"/>
    <w:rsid w:val="00217980"/>
    <w:rsid w:val="00225B7F"/>
    <w:rsid w:val="00271662"/>
    <w:rsid w:val="0027404F"/>
    <w:rsid w:val="00293B83"/>
    <w:rsid w:val="002B091C"/>
    <w:rsid w:val="002C2CDD"/>
    <w:rsid w:val="002D1EB9"/>
    <w:rsid w:val="002D45C6"/>
    <w:rsid w:val="002F03FA"/>
    <w:rsid w:val="00313E86"/>
    <w:rsid w:val="00333CD3"/>
    <w:rsid w:val="00340365"/>
    <w:rsid w:val="00342B64"/>
    <w:rsid w:val="00364079"/>
    <w:rsid w:val="003736D8"/>
    <w:rsid w:val="003775A1"/>
    <w:rsid w:val="0038274D"/>
    <w:rsid w:val="003C5528"/>
    <w:rsid w:val="003D0DF2"/>
    <w:rsid w:val="004020A5"/>
    <w:rsid w:val="004077FB"/>
    <w:rsid w:val="00415600"/>
    <w:rsid w:val="004172E2"/>
    <w:rsid w:val="00424DD9"/>
    <w:rsid w:val="00434B0B"/>
    <w:rsid w:val="00436184"/>
    <w:rsid w:val="0046104A"/>
    <w:rsid w:val="00467919"/>
    <w:rsid w:val="004717C5"/>
    <w:rsid w:val="004918AE"/>
    <w:rsid w:val="004B0659"/>
    <w:rsid w:val="004C59E2"/>
    <w:rsid w:val="004D2A80"/>
    <w:rsid w:val="00511E84"/>
    <w:rsid w:val="00523479"/>
    <w:rsid w:val="0052629F"/>
    <w:rsid w:val="00543DB7"/>
    <w:rsid w:val="00561640"/>
    <w:rsid w:val="0056726B"/>
    <w:rsid w:val="005729B0"/>
    <w:rsid w:val="005951FC"/>
    <w:rsid w:val="005A073E"/>
    <w:rsid w:val="005E3573"/>
    <w:rsid w:val="006040EA"/>
    <w:rsid w:val="0060630C"/>
    <w:rsid w:val="00614C2E"/>
    <w:rsid w:val="00616B9E"/>
    <w:rsid w:val="006212CC"/>
    <w:rsid w:val="00641630"/>
    <w:rsid w:val="00667E28"/>
    <w:rsid w:val="00682578"/>
    <w:rsid w:val="00684488"/>
    <w:rsid w:val="006A3CE7"/>
    <w:rsid w:val="006A6A0F"/>
    <w:rsid w:val="006C4C50"/>
    <w:rsid w:val="006D76B1"/>
    <w:rsid w:val="006E18B0"/>
    <w:rsid w:val="006F6A27"/>
    <w:rsid w:val="00713050"/>
    <w:rsid w:val="0073234E"/>
    <w:rsid w:val="00741125"/>
    <w:rsid w:val="00746F7F"/>
    <w:rsid w:val="0075581F"/>
    <w:rsid w:val="007569C1"/>
    <w:rsid w:val="00757AE9"/>
    <w:rsid w:val="00763832"/>
    <w:rsid w:val="00764C3A"/>
    <w:rsid w:val="007658CA"/>
    <w:rsid w:val="007A0678"/>
    <w:rsid w:val="007A180B"/>
    <w:rsid w:val="007D2696"/>
    <w:rsid w:val="007F0057"/>
    <w:rsid w:val="00811117"/>
    <w:rsid w:val="00826CCA"/>
    <w:rsid w:val="00841146"/>
    <w:rsid w:val="00844D54"/>
    <w:rsid w:val="008621AA"/>
    <w:rsid w:val="0088504C"/>
    <w:rsid w:val="008936BE"/>
    <w:rsid w:val="0089382B"/>
    <w:rsid w:val="008A1907"/>
    <w:rsid w:val="008C0FE6"/>
    <w:rsid w:val="008C6BCA"/>
    <w:rsid w:val="008C7B50"/>
    <w:rsid w:val="008F59D7"/>
    <w:rsid w:val="00953E82"/>
    <w:rsid w:val="00980D6C"/>
    <w:rsid w:val="009B3C40"/>
    <w:rsid w:val="009B4E60"/>
    <w:rsid w:val="009F1476"/>
    <w:rsid w:val="009F24DE"/>
    <w:rsid w:val="00A0201F"/>
    <w:rsid w:val="00A21BA6"/>
    <w:rsid w:val="00A42540"/>
    <w:rsid w:val="00A45ACF"/>
    <w:rsid w:val="00A50939"/>
    <w:rsid w:val="00A90237"/>
    <w:rsid w:val="00A93963"/>
    <w:rsid w:val="00A955DA"/>
    <w:rsid w:val="00AA0BA7"/>
    <w:rsid w:val="00AA6A40"/>
    <w:rsid w:val="00AC0126"/>
    <w:rsid w:val="00AF7D3A"/>
    <w:rsid w:val="00B5664D"/>
    <w:rsid w:val="00B65D73"/>
    <w:rsid w:val="00B90E9C"/>
    <w:rsid w:val="00B94906"/>
    <w:rsid w:val="00BA5B40"/>
    <w:rsid w:val="00BB33DF"/>
    <w:rsid w:val="00BD0206"/>
    <w:rsid w:val="00BF5DDD"/>
    <w:rsid w:val="00C0088E"/>
    <w:rsid w:val="00C04E0F"/>
    <w:rsid w:val="00C2098A"/>
    <w:rsid w:val="00C20DA1"/>
    <w:rsid w:val="00C4680F"/>
    <w:rsid w:val="00C5444A"/>
    <w:rsid w:val="00C612DA"/>
    <w:rsid w:val="00C7741E"/>
    <w:rsid w:val="00C84C32"/>
    <w:rsid w:val="00C875AB"/>
    <w:rsid w:val="00CA3DF1"/>
    <w:rsid w:val="00CA4581"/>
    <w:rsid w:val="00CC17F5"/>
    <w:rsid w:val="00CE18D5"/>
    <w:rsid w:val="00CF77AC"/>
    <w:rsid w:val="00D04109"/>
    <w:rsid w:val="00D2192F"/>
    <w:rsid w:val="00D2573E"/>
    <w:rsid w:val="00D4220F"/>
    <w:rsid w:val="00D7012D"/>
    <w:rsid w:val="00DD5576"/>
    <w:rsid w:val="00DD6416"/>
    <w:rsid w:val="00DF4E0A"/>
    <w:rsid w:val="00E02DCD"/>
    <w:rsid w:val="00E12C60"/>
    <w:rsid w:val="00E1586D"/>
    <w:rsid w:val="00E22E87"/>
    <w:rsid w:val="00E57630"/>
    <w:rsid w:val="00E71FEE"/>
    <w:rsid w:val="00E82EC9"/>
    <w:rsid w:val="00E86C2B"/>
    <w:rsid w:val="00E967E5"/>
    <w:rsid w:val="00E96AD6"/>
    <w:rsid w:val="00EC2917"/>
    <w:rsid w:val="00EF7CC9"/>
    <w:rsid w:val="00F207C0"/>
    <w:rsid w:val="00F20AE5"/>
    <w:rsid w:val="00F32D2B"/>
    <w:rsid w:val="00F645C7"/>
    <w:rsid w:val="00F65BAB"/>
    <w:rsid w:val="00FB28CD"/>
    <w:rsid w:val="00FE1263"/>
    <w:rsid w:val="00FE5CE8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B34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B2AC1"/>
  </w:style>
  <w:style w:type="paragraph" w:styleId="Heading1">
    <w:name w:val="heading 1"/>
    <w:basedOn w:val="Normal"/>
    <w:link w:val="Heading1Char"/>
    <w:uiPriority w:val="9"/>
    <w:qFormat/>
    <w:rsid w:val="00D4220F"/>
    <w:pPr>
      <w:keepNext/>
      <w:keepLines/>
      <w:spacing w:before="60" w:after="80" w:line="240" w:lineRule="auto"/>
      <w:contextualSpacing/>
      <w:jc w:val="right"/>
      <w:outlineLvl w:val="0"/>
    </w:pPr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F7D3A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="HelvNeue Roman for IBM" w:eastAsiaTheme="majorEastAsia" w:hAnsi="HelvNeue Roman for IBM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D3A"/>
    <w:rPr>
      <w:rFonts w:ascii="HelvNeue Roman for IBM" w:eastAsiaTheme="majorEastAsia" w:hAnsi="HelvNeue Roman for IBM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220F"/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0E5B64"/>
    <w:pPr>
      <w:spacing w:after="80" w:line="240" w:lineRule="auto"/>
      <w:ind w:right="284"/>
      <w:contextualSpacing/>
      <w:jc w:val="center"/>
    </w:pPr>
    <w:rPr>
      <w:rFonts w:ascii="HelvNeue Bold for IBM" w:hAnsi="HelvNeue Bold for IBM"/>
      <w:caps/>
      <w:color w:val="EA4E4E" w:themeColor="accent1"/>
      <w:sz w:val="96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AA0B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5D73"/>
    <w:rPr>
      <w:color w:val="0563C1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0088E"/>
    <w:pPr>
      <w:spacing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0088E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008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app.mural.ly/t/ibmcaremanager3286/m/ibmcaremanager3286/1476259996606" TargetMode="Externa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glossaryDocument" Target="glossary/document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Saar/Library/Containers/com.microsoft.Word/Data/Library/Caches/6153/TM16392737/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D1F606026EBC47A7E07BF3DA45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41545-3A55-E244-9D47-3F8DF234D45C}"/>
      </w:docPartPr>
      <w:docPartBody>
        <w:p w:rsidR="00CF1BAE" w:rsidRDefault="00B413D0">
          <w:pPr>
            <w:pStyle w:val="4FD1F606026EBC47A7E07BF3DA45D7FC"/>
          </w:pPr>
          <w:r w:rsidRPr="00333CD3">
            <w:t>YN</w:t>
          </w:r>
        </w:p>
      </w:docPartBody>
    </w:docPart>
    <w:docPart>
      <w:docPartPr>
        <w:name w:val="327494A26502F8459FD7440E75F0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EF98-C9E7-3A42-9885-CED1D2A6ECE5}"/>
      </w:docPartPr>
      <w:docPartBody>
        <w:p w:rsidR="00CF1BAE" w:rsidRDefault="00B413D0">
          <w:pPr>
            <w:pStyle w:val="327494A26502F8459FD7440E75F08CE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altName w:val="Arial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altName w:val="Arial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7CD"/>
    <w:rsid w:val="001437CD"/>
    <w:rsid w:val="004E54DE"/>
    <w:rsid w:val="008F03E9"/>
    <w:rsid w:val="00960B9E"/>
    <w:rsid w:val="00B413D0"/>
    <w:rsid w:val="00BA5B77"/>
    <w:rsid w:val="00CF1BAE"/>
    <w:rsid w:val="00FE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D1F606026EBC47A7E07BF3DA45D7FC">
    <w:name w:val="4FD1F606026EBC47A7E07BF3DA45D7FC"/>
  </w:style>
  <w:style w:type="paragraph" w:customStyle="1" w:styleId="10AF2DC723663849AA254AD686597860">
    <w:name w:val="10AF2DC723663849AA254AD686597860"/>
  </w:style>
  <w:style w:type="paragraph" w:customStyle="1" w:styleId="69606D05E472A543A4F963652FED5E53">
    <w:name w:val="69606D05E472A543A4F963652FED5E53"/>
  </w:style>
  <w:style w:type="paragraph" w:customStyle="1" w:styleId="823AC1847298F04ABB49D001C80D0EA1">
    <w:name w:val="823AC1847298F04ABB49D001C80D0EA1"/>
  </w:style>
  <w:style w:type="paragraph" w:customStyle="1" w:styleId="AE285E29EBB8144097B771F32A0D7EE6">
    <w:name w:val="AE285E29EBB8144097B771F32A0D7EE6"/>
  </w:style>
  <w:style w:type="paragraph" w:customStyle="1" w:styleId="327494A26502F8459FD7440E75F08CE0">
    <w:name w:val="327494A26502F8459FD7440E75F08CE0"/>
  </w:style>
  <w:style w:type="paragraph" w:customStyle="1" w:styleId="D4850C71EA49D242819EC43147367A19">
    <w:name w:val="D4850C71EA49D242819EC43147367A19"/>
  </w:style>
  <w:style w:type="paragraph" w:customStyle="1" w:styleId="FAA90444962E504886FE95A3E3373419">
    <w:name w:val="FAA90444962E504886FE95A3E3373419"/>
  </w:style>
  <w:style w:type="paragraph" w:customStyle="1" w:styleId="54BE60D4AD464346949FE9B9A606C227">
    <w:name w:val="54BE60D4AD464346949FE9B9A606C227"/>
  </w:style>
  <w:style w:type="paragraph" w:customStyle="1" w:styleId="AE2F646DF088024DABA98088786DE62D">
    <w:name w:val="AE2F646DF088024DABA98088786DE62D"/>
  </w:style>
  <w:style w:type="paragraph" w:customStyle="1" w:styleId="21731DC2DDCC34478C1A42931A7C1AD2">
    <w:name w:val="21731DC2DDCC34478C1A42931A7C1AD2"/>
  </w:style>
  <w:style w:type="paragraph" w:customStyle="1" w:styleId="5EF70E704528FF489BBF36ECBF9524C5">
    <w:name w:val="5EF70E704528FF489BBF36ECBF9524C5"/>
  </w:style>
  <w:style w:type="paragraph" w:customStyle="1" w:styleId="2FC81127D65A794189A9DDBE24680EF4">
    <w:name w:val="2FC81127D65A794189A9DDBE24680EF4"/>
  </w:style>
  <w:style w:type="paragraph" w:customStyle="1" w:styleId="8ACF24FF668B1845AD8D2AF21920A4A2">
    <w:name w:val="8ACF24FF668B1845AD8D2AF21920A4A2"/>
  </w:style>
  <w:style w:type="paragraph" w:customStyle="1" w:styleId="60E84B3805147F409323B68D99D3162B">
    <w:name w:val="60E84B3805147F409323B68D99D3162B"/>
  </w:style>
  <w:style w:type="paragraph" w:customStyle="1" w:styleId="74BB0CCB05861E4983173E292805CA83">
    <w:name w:val="74BB0CCB05861E4983173E292805CA83"/>
  </w:style>
  <w:style w:type="paragraph" w:customStyle="1" w:styleId="22461773DD3EDA4C9F708ACE6EDF056B">
    <w:name w:val="22461773DD3EDA4C9F708ACE6EDF056B"/>
  </w:style>
  <w:style w:type="paragraph" w:customStyle="1" w:styleId="16F2EA3915A5984BBF03343DF0C6BA8C">
    <w:name w:val="16F2EA3915A5984BBF03343DF0C6BA8C"/>
  </w:style>
  <w:style w:type="paragraph" w:customStyle="1" w:styleId="486AECF1D7DFFD4F80389A6CE18F93FC">
    <w:name w:val="486AECF1D7DFFD4F80389A6CE18F93FC"/>
  </w:style>
  <w:style w:type="paragraph" w:customStyle="1" w:styleId="DC44E3950098F242B71A1D59ED1966A8">
    <w:name w:val="DC44E3950098F242B71A1D59ED1966A8"/>
  </w:style>
  <w:style w:type="paragraph" w:customStyle="1" w:styleId="F1071D0CECAE7E4693B1481DDDF82B7F">
    <w:name w:val="F1071D0CECAE7E4693B1481DDDF82B7F"/>
  </w:style>
  <w:style w:type="paragraph" w:customStyle="1" w:styleId="3E353859684B1642B64F0D9309D5D849">
    <w:name w:val="3E353859684B1642B64F0D9309D5D849"/>
  </w:style>
  <w:style w:type="paragraph" w:customStyle="1" w:styleId="893055FCB417964DA5D069E6F7C16D37">
    <w:name w:val="893055FCB417964DA5D069E6F7C16D37"/>
  </w:style>
  <w:style w:type="paragraph" w:customStyle="1" w:styleId="2141EE025D2BEC4E9DF00963B3DEC016">
    <w:name w:val="2141EE025D2BEC4E9DF00963B3DEC016"/>
  </w:style>
  <w:style w:type="paragraph" w:customStyle="1" w:styleId="1C4B1A349B580846ABFA4D9B404B22C1">
    <w:name w:val="1C4B1A349B580846ABFA4D9B404B22C1"/>
  </w:style>
  <w:style w:type="paragraph" w:customStyle="1" w:styleId="CC2B0603AA8526408D0D6DBB265710B3">
    <w:name w:val="CC2B0603AA8526408D0D6DBB265710B3"/>
  </w:style>
  <w:style w:type="paragraph" w:customStyle="1" w:styleId="A8763C2EA663284BB2B82EF6EBF423CD">
    <w:name w:val="A8763C2EA663284BB2B82EF6EBF423CD"/>
  </w:style>
  <w:style w:type="paragraph" w:customStyle="1" w:styleId="833DC4BCB6859E4C971BFD8457C06E42">
    <w:name w:val="833DC4BCB6859E4C971BFD8457C06E42"/>
  </w:style>
  <w:style w:type="paragraph" w:customStyle="1" w:styleId="227CBE581B670F4980F41F3617413442">
    <w:name w:val="227CBE581B670F4980F41F3617413442"/>
  </w:style>
  <w:style w:type="paragraph" w:customStyle="1" w:styleId="FFA84452221E3746A489E15E0AB1F6DE">
    <w:name w:val="FFA84452221E3746A489E15E0AB1F6DE"/>
  </w:style>
  <w:style w:type="paragraph" w:customStyle="1" w:styleId="1D936A470F00D747AB8B37CAC31FF5EE">
    <w:name w:val="1D936A470F00D747AB8B37CAC31FF5EE"/>
  </w:style>
  <w:style w:type="paragraph" w:customStyle="1" w:styleId="5DE0B025852F8B449F91C52C4532F16D">
    <w:name w:val="5DE0B025852F8B449F91C52C4532F16D"/>
  </w:style>
  <w:style w:type="paragraph" w:customStyle="1" w:styleId="081812F0E330D245BE65FCD08BD42E66">
    <w:name w:val="081812F0E330D245BE65FCD08BD42E66"/>
  </w:style>
  <w:style w:type="paragraph" w:customStyle="1" w:styleId="9C49FC31A009F4439359A1C551AFB3EB">
    <w:name w:val="9C49FC31A009F4439359A1C551AFB3EB"/>
  </w:style>
  <w:style w:type="paragraph" w:customStyle="1" w:styleId="1B117902EB09B145BFEF2EC19C00E6C7">
    <w:name w:val="1B117902EB09B145BFEF2EC19C00E6C7"/>
  </w:style>
  <w:style w:type="paragraph" w:customStyle="1" w:styleId="B32E8DCE9FC2C547AAE8AD1F450E44BB">
    <w:name w:val="B32E8DCE9FC2C547AAE8AD1F450E44BB"/>
  </w:style>
  <w:style w:type="paragraph" w:customStyle="1" w:styleId="A2E6AAA8BDC7AE4FA5315F8CB40297C3">
    <w:name w:val="A2E6AAA8BDC7AE4FA5315F8CB40297C3"/>
  </w:style>
  <w:style w:type="paragraph" w:customStyle="1" w:styleId="130955E25FEADA4EB095D54CA8C957BC">
    <w:name w:val="130955E25FEADA4EB095D54CA8C957BC"/>
  </w:style>
  <w:style w:type="paragraph" w:customStyle="1" w:styleId="134BD6F5EFEB2047804E3E77462C6F9D">
    <w:name w:val="134BD6F5EFEB2047804E3E77462C6F9D"/>
  </w:style>
  <w:style w:type="paragraph" w:customStyle="1" w:styleId="9994EC1E88B92D46B4D587DFDA237ACC">
    <w:name w:val="9994EC1E88B92D46B4D587DFDA237ACC"/>
  </w:style>
  <w:style w:type="paragraph" w:customStyle="1" w:styleId="17FC661E56F0B048B3DEF2B884A5702C">
    <w:name w:val="17FC661E56F0B048B3DEF2B884A5702C"/>
    <w:rsid w:val="001437CD"/>
  </w:style>
  <w:style w:type="paragraph" w:customStyle="1" w:styleId="B89C21EE9E50A84D8233D3C2C4CC8DBC">
    <w:name w:val="B89C21EE9E50A84D8233D3C2C4CC8DBC"/>
    <w:rsid w:val="001437CD"/>
  </w:style>
  <w:style w:type="paragraph" w:customStyle="1" w:styleId="7ACB0E1388E92C4C9D6478A9D504E416">
    <w:name w:val="7ACB0E1388E92C4C9D6478A9D504E416"/>
    <w:rsid w:val="001437CD"/>
  </w:style>
  <w:style w:type="paragraph" w:customStyle="1" w:styleId="80AF1FBEE77A3644A1169A8A8F4DAF7E">
    <w:name w:val="80AF1FBEE77A3644A1169A8A8F4DAF7E"/>
    <w:rsid w:val="001437CD"/>
  </w:style>
  <w:style w:type="paragraph" w:customStyle="1" w:styleId="842C0D250884DA4089039926520AC87F">
    <w:name w:val="842C0D250884DA4089039926520AC87F"/>
    <w:rsid w:val="001437CD"/>
  </w:style>
  <w:style w:type="paragraph" w:customStyle="1" w:styleId="A7C12200421177489004BC479F3C9273">
    <w:name w:val="A7C12200421177489004BC479F3C9273"/>
    <w:rsid w:val="001437CD"/>
  </w:style>
  <w:style w:type="paragraph" w:customStyle="1" w:styleId="EE7CBE2BB6A5054AA8FFF2636958C076">
    <w:name w:val="EE7CBE2BB6A5054AA8FFF2636958C076"/>
    <w:rsid w:val="001437CD"/>
  </w:style>
  <w:style w:type="paragraph" w:customStyle="1" w:styleId="F290D1FC9276D4498FBD8A81E2E7F621">
    <w:name w:val="F290D1FC9276D4498FBD8A81E2E7F621"/>
    <w:rsid w:val="001437CD"/>
  </w:style>
  <w:style w:type="paragraph" w:customStyle="1" w:styleId="2BBA1569BFF56F4190EE904D5614BC47">
    <w:name w:val="2BBA1569BFF56F4190EE904D5614BC47"/>
    <w:rsid w:val="001437CD"/>
  </w:style>
  <w:style w:type="paragraph" w:customStyle="1" w:styleId="CA77F05890B8534CBF6BC49CD34180E4">
    <w:name w:val="CA77F05890B8534CBF6BC49CD34180E4"/>
    <w:rsid w:val="001437CD"/>
  </w:style>
  <w:style w:type="paragraph" w:customStyle="1" w:styleId="40D4CAA072FF134AB194DDA87E04404A">
    <w:name w:val="40D4CAA072FF134AB194DDA87E04404A"/>
    <w:rsid w:val="001437CD"/>
  </w:style>
  <w:style w:type="paragraph" w:customStyle="1" w:styleId="509E171BBBF86546BD643D3AD1B74B5A">
    <w:name w:val="509E171BBBF86546BD643D3AD1B74B5A"/>
    <w:rsid w:val="001437CD"/>
  </w:style>
  <w:style w:type="paragraph" w:customStyle="1" w:styleId="9DE23298FD8C4841A8B2EEBF6B75FBCE">
    <w:name w:val="9DE23298FD8C4841A8B2EEBF6B75FBCE"/>
    <w:rsid w:val="001437CD"/>
  </w:style>
  <w:style w:type="paragraph" w:customStyle="1" w:styleId="882AB12BB50F1D429805303B0A99405D">
    <w:name w:val="882AB12BB50F1D429805303B0A99405D"/>
    <w:rsid w:val="001437CD"/>
  </w:style>
  <w:style w:type="paragraph" w:customStyle="1" w:styleId="A369046DCE438A4383DEB078EB76E2A7">
    <w:name w:val="A369046DCE438A4383DEB078EB76E2A7"/>
    <w:rsid w:val="001437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MOO.dotx</Template>
  <TotalTime>0</TotalTime>
  <Pages>2</Pages>
  <Words>162</Words>
  <Characters>928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KAREN Burke</cp:lastModifiedBy>
  <cp:revision>2</cp:revision>
  <dcterms:created xsi:type="dcterms:W3CDTF">2016-11-01T11:32:00Z</dcterms:created>
  <dcterms:modified xsi:type="dcterms:W3CDTF">2016-11-01T11:32:00Z</dcterms:modified>
</cp:coreProperties>
</file>