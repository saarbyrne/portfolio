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6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8"/>
        <w:gridCol w:w="6677"/>
      </w:tblGrid>
      <w:tr w:rsidR="00953E82" w:rsidRPr="00AF7D3A" w14:paraId="4CB8CF29" w14:textId="77777777" w:rsidTr="00B361EB">
        <w:trPr>
          <w:trHeight w:val="14397"/>
        </w:trPr>
        <w:tc>
          <w:tcPr>
            <w:tcW w:w="3788" w:type="dxa"/>
            <w:tcMar>
              <w:top w:w="504" w:type="dxa"/>
              <w:right w:w="720" w:type="dxa"/>
            </w:tcMar>
          </w:tcPr>
          <w:p w14:paraId="727D46CE" w14:textId="45D4EF43" w:rsidR="00523479" w:rsidRPr="00AF7D3A" w:rsidRDefault="0073234E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ab/>
            </w:r>
            <w:r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28B7EDF" wp14:editId="1201050C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430004" id="Group_x0020_1" o:spid="_x0000_s1026" alt="Header graphics" style="position:absolute;margin-left:3.2pt;margin-top:-49.5pt;width:513.1pt;height:140.2pt;z-index:-251657216;mso-position-vertical-relative:page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EB3426">
                  <w:rPr>
                    <w:rFonts w:ascii="HelvNeue Roman for IBM" w:hAnsi="HelvNeue Roman for IBM"/>
                  </w:rPr>
                  <w:t>R</w:t>
                </w:r>
              </w:sdtContent>
            </w:sdt>
          </w:p>
          <w:p w14:paraId="555F50C6" w14:textId="579E9880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E75886A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4B1248C4" w14:textId="6AC31650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EE4233C" w14:textId="2790D859" w:rsidR="00A93963" w:rsidRPr="001C197C" w:rsidRDefault="0075581F" w:rsidP="001C197C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Age</w:t>
            </w:r>
            <w:r w:rsidR="001C197C">
              <w:rPr>
                <w:rFonts w:ascii="HelvNeue Roman for IBM" w:hAnsi="HelvNeue Roman for IBM"/>
              </w:rPr>
              <w:t xml:space="preserve">: </w:t>
            </w:r>
            <w:r w:rsidR="006B21AA">
              <w:rPr>
                <w:rFonts w:ascii="HelvNeue Roman for IBM" w:hAnsi="HelvNeue Roman for IBM"/>
              </w:rPr>
              <w:t>49</w:t>
            </w:r>
          </w:p>
          <w:p w14:paraId="598552B7" w14:textId="7F15C5AB" w:rsidR="00A93963" w:rsidRPr="00AA0BA7" w:rsidRDefault="00A93963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Education: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</w:p>
          <w:p w14:paraId="639FC8C4" w14:textId="42D3E100" w:rsidR="003775A1" w:rsidRPr="00AA0BA7" w:rsidRDefault="003775A1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Location: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  <w:r w:rsidR="001C1980">
              <w:rPr>
                <w:rFonts w:ascii="HelvNeue Roman for IBM" w:hAnsi="HelvNeue Roman for IBM"/>
              </w:rPr>
              <w:t>Harrow</w:t>
            </w:r>
            <w:r w:rsidR="00B15CCB">
              <w:rPr>
                <w:rFonts w:ascii="HelvNeue Roman for IBM" w:hAnsi="HelvNeue Roman for IBM"/>
              </w:rPr>
              <w:t xml:space="preserve"> &amp; out in the field.</w:t>
            </w:r>
          </w:p>
          <w:p w14:paraId="3BDAD14C" w14:textId="2243DCE3" w:rsidR="000277F7" w:rsidRPr="00000926" w:rsidRDefault="009B4E60" w:rsidP="00000926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Background</w:t>
            </w:r>
            <w:r w:rsidR="003775A1" w:rsidRPr="00AA0BA7">
              <w:rPr>
                <w:rFonts w:ascii="HelvNeue Roman for IBM" w:hAnsi="HelvNeue Roman for IBM"/>
              </w:rPr>
              <w:t xml:space="preserve">: </w:t>
            </w:r>
          </w:p>
          <w:p w14:paraId="185FABDD" w14:textId="7551D764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6D3696D4" w14:textId="23E45C75" w:rsidR="00A45ACF" w:rsidRDefault="0038274D" w:rsidP="007009C4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r w:rsidR="007009C4">
              <w:rPr>
                <w:rFonts w:ascii="HelvNeue Roman for IBM" w:hAnsi="HelvNeue Roman for IBM"/>
              </w:rPr>
              <w:t xml:space="preserve">There should be a </w:t>
            </w:r>
            <w:proofErr w:type="spellStart"/>
            <w:r w:rsidR="007009C4">
              <w:rPr>
                <w:rFonts w:ascii="HelvNeue Roman for IBM" w:hAnsi="HelvNeue Roman for IBM"/>
              </w:rPr>
              <w:t>cut off</w:t>
            </w:r>
            <w:proofErr w:type="spellEnd"/>
            <w:r w:rsidR="007009C4">
              <w:rPr>
                <w:rFonts w:ascii="HelvNeue Roman for IBM" w:hAnsi="HelvNeue Roman for IBM"/>
              </w:rPr>
              <w:t xml:space="preserve"> point, which they don’t follow”</w:t>
            </w:r>
            <w:r w:rsidR="009F463B">
              <w:rPr>
                <w:rFonts w:ascii="HelvNeue Roman for IBM" w:hAnsi="HelvNeue Roman for IBM"/>
              </w:rPr>
              <w:t xml:space="preserve">- </w:t>
            </w:r>
            <w:r w:rsidR="007009C4">
              <w:rPr>
                <w:rFonts w:ascii="HelvNeue Roman for IBM" w:hAnsi="HelvNeue Roman for IBM"/>
              </w:rPr>
              <w:t>Providers</w:t>
            </w:r>
            <w:r w:rsidR="009F463B">
              <w:rPr>
                <w:rFonts w:ascii="HelvNeue Roman for IBM" w:hAnsi="HelvNeue Roman for IBM"/>
              </w:rPr>
              <w:t xml:space="preserve"> not sticking to cut off point.</w:t>
            </w:r>
            <w:r w:rsidR="007009C4">
              <w:rPr>
                <w:rFonts w:ascii="HelvNeue Roman for IBM" w:hAnsi="HelvNeue Roman for IBM"/>
              </w:rPr>
              <w:t xml:space="preserve"> </w:t>
            </w:r>
          </w:p>
          <w:p w14:paraId="138D0B69" w14:textId="77777777" w:rsidR="007009C4" w:rsidRDefault="007009C4" w:rsidP="007009C4">
            <w:pPr>
              <w:rPr>
                <w:rFonts w:ascii="HelvNeue Roman for IBM" w:hAnsi="HelvNeue Roman for IBM"/>
              </w:rPr>
            </w:pPr>
          </w:p>
          <w:p w14:paraId="5924109F" w14:textId="77777777" w:rsidR="007009C4" w:rsidRDefault="007009C4" w:rsidP="007009C4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“Procedures are there to be adhered to, unless they don’t work” – in relation to getting a client a service and the steps involved. </w:t>
            </w:r>
          </w:p>
          <w:p w14:paraId="7A4D4030" w14:textId="77777777" w:rsidR="007009C4" w:rsidRDefault="007009C4" w:rsidP="007009C4">
            <w:pPr>
              <w:rPr>
                <w:rFonts w:ascii="HelvNeue Roman for IBM" w:hAnsi="HelvNeue Roman for IBM"/>
              </w:rPr>
            </w:pPr>
          </w:p>
          <w:p w14:paraId="424DDA85" w14:textId="482AE606" w:rsidR="007009C4" w:rsidRDefault="00971CE2" w:rsidP="007009C4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proofErr w:type="spellStart"/>
            <w:r>
              <w:rPr>
                <w:rFonts w:ascii="HelvNeue Roman for IBM" w:hAnsi="HelvNeue Roman for IBM"/>
              </w:rPr>
              <w:t>Frameworki</w:t>
            </w:r>
            <w:proofErr w:type="spellEnd"/>
            <w:r>
              <w:rPr>
                <w:rFonts w:ascii="HelvNeue Roman for IBM" w:hAnsi="HelvNeue Roman for IBM"/>
              </w:rPr>
              <w:t xml:space="preserve"> not financially friendly</w:t>
            </w:r>
            <w:r w:rsidR="00687716">
              <w:rPr>
                <w:rFonts w:ascii="HelvNeue Roman for IBM" w:hAnsi="HelvNeue Roman for IBM"/>
              </w:rPr>
              <w:t>.</w:t>
            </w:r>
            <w:r>
              <w:rPr>
                <w:rFonts w:ascii="HelvNeue Roman for IBM" w:hAnsi="HelvNeue Roman for IBM"/>
              </w:rPr>
              <w:t>”</w:t>
            </w:r>
          </w:p>
          <w:p w14:paraId="3E09DF27" w14:textId="77777777" w:rsidR="00DD65F3" w:rsidRDefault="00DD65F3" w:rsidP="007009C4">
            <w:pPr>
              <w:rPr>
                <w:rFonts w:ascii="HelvNeue Roman for IBM" w:hAnsi="HelvNeue Roman for IBM"/>
              </w:rPr>
            </w:pPr>
          </w:p>
          <w:p w14:paraId="1BC2AF3D" w14:textId="3535EFC4" w:rsidR="00DD65F3" w:rsidRDefault="00DD65F3" w:rsidP="007009C4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“If we </w:t>
            </w:r>
            <w:r w:rsidR="00B361EB">
              <w:rPr>
                <w:rFonts w:ascii="HelvNeue Roman for IBM" w:hAnsi="HelvNeue Roman for IBM"/>
              </w:rPr>
              <w:t>can’t</w:t>
            </w:r>
            <w:r>
              <w:rPr>
                <w:rFonts w:ascii="HelvNeue Roman for IBM" w:hAnsi="HelvNeue Roman for IBM"/>
              </w:rPr>
              <w:t xml:space="preserve"> pay the provider all hell breaks loose.”</w:t>
            </w:r>
          </w:p>
          <w:p w14:paraId="3FC4FB34" w14:textId="77777777" w:rsidR="00971CE2" w:rsidRDefault="00971CE2" w:rsidP="007009C4">
            <w:pPr>
              <w:rPr>
                <w:rFonts w:ascii="HelvNeue Roman for IBM" w:hAnsi="HelvNeue Roman for IBM"/>
              </w:rPr>
            </w:pPr>
          </w:p>
          <w:p w14:paraId="675B22C2" w14:textId="020E600E" w:rsidR="007B41D9" w:rsidRPr="00AF7D3A" w:rsidRDefault="007B41D9" w:rsidP="007B41D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Sources</w:t>
            </w:r>
          </w:p>
          <w:p w14:paraId="31858505" w14:textId="59BAE68B" w:rsidR="00971CE2" w:rsidRPr="00AF7D3A" w:rsidRDefault="00B91265" w:rsidP="007009C4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Empathy Map, Mural.ly:</w:t>
            </w:r>
            <w:r w:rsidR="00DE1176">
              <w:rPr>
                <w:rFonts w:ascii="HelvNeue Roman for IBM" w:hAnsi="HelvNeue Roman for IBM"/>
              </w:rPr>
              <w:t xml:space="preserve"> </w:t>
            </w:r>
            <w:r w:rsidR="00DE1176" w:rsidRPr="00DE1176">
              <w:rPr>
                <w:rFonts w:ascii="HelvNeue Roman for IBM" w:hAnsi="HelvNeue Roman for IBM"/>
              </w:rPr>
              <w:t>https://app.mural.ly/t/ibmcaremanager3286/m/ibmcaremanager3286/1476260030741</w:t>
            </w:r>
          </w:p>
        </w:tc>
        <w:tc>
          <w:tcPr>
            <w:tcW w:w="6677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06946B3C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A4CE63B" w14:textId="12939814" w:rsidR="00C612DA" w:rsidRPr="00AF7D3A" w:rsidRDefault="00BB47AE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5966EA">
                        <w:t>Regina</w:t>
                      </w:r>
                    </w:sdtContent>
                  </w:sdt>
                </w:p>
                <w:p w14:paraId="23296856" w14:textId="625EF00B" w:rsidR="00C612DA" w:rsidRPr="00AF7D3A" w:rsidRDefault="003F7F90" w:rsidP="00AF7D3A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>Care navigator manager</w:t>
                  </w:r>
                </w:p>
              </w:tc>
            </w:tr>
          </w:tbl>
          <w:p w14:paraId="06E294EC" w14:textId="4F8103FD" w:rsidR="002C2CDD" w:rsidRPr="00AF7D3A" w:rsidRDefault="0075581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ROLE</w:t>
            </w:r>
          </w:p>
          <w:p w14:paraId="3D77D715" w14:textId="77484558" w:rsidR="002C2CDD" w:rsidRPr="00AF7D3A" w:rsidRDefault="0075581F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Care Navigator</w:t>
            </w:r>
            <w:r w:rsidR="00007D4E">
              <w:rPr>
                <w:rFonts w:ascii="HelvNeue Roman for IBM" w:hAnsi="HelvNeue Roman for IBM"/>
              </w:rPr>
              <w:t xml:space="preserve"> Manager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>Harrow council</w:t>
            </w:r>
            <w:r w:rsidR="002C2CDD" w:rsidRPr="00AF7D3A">
              <w:rPr>
                <w:rFonts w:ascii="HelvNeue Roman for IBM" w:hAnsi="HelvNeue Roman for IBM"/>
              </w:rPr>
              <w:t xml:space="preserve"> </w:t>
            </w:r>
            <w:proofErr w:type="gramStart"/>
            <w:r w:rsidR="002C2CDD" w:rsidRPr="00AF7D3A">
              <w:rPr>
                <w:rFonts w:ascii="HelvNeue Roman for IBM" w:hAnsi="HelvNeue Roman for IBM"/>
              </w:rPr>
              <w:t xml:space="preserve">• </w:t>
            </w:r>
            <w:r>
              <w:rPr>
                <w:rFonts w:ascii="HelvNeue Roman for IBM" w:hAnsi="HelvNeue Roman for IBM"/>
              </w:rPr>
              <w:t xml:space="preserve"> </w:t>
            </w:r>
            <w:r w:rsidR="0068285A">
              <w:rPr>
                <w:rFonts w:ascii="HelvNeue Roman for IBM" w:hAnsi="HelvNeue Roman for IBM"/>
              </w:rPr>
              <w:t>?</w:t>
            </w:r>
            <w:proofErr w:type="gramEnd"/>
            <w:r w:rsidR="00442885">
              <w:rPr>
                <w:rFonts w:ascii="HelvNeue Roman for IBM" w:hAnsi="HelvNeue Roman for IBM"/>
              </w:rPr>
              <w:t xml:space="preserve"> years</w:t>
            </w:r>
          </w:p>
          <w:p w14:paraId="2382EC36" w14:textId="3DD281A6" w:rsidR="0075581F" w:rsidRPr="008F0C27" w:rsidRDefault="003533EC" w:rsidP="008F0C27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Regina</w:t>
            </w:r>
            <w:r w:rsidR="00C41F25">
              <w:rPr>
                <w:rFonts w:ascii="HelvNeue Roman for IBM" w:hAnsi="HelvNeue Roman for IBM"/>
              </w:rPr>
              <w:t>’s</w:t>
            </w:r>
            <w:r w:rsidR="0014536D">
              <w:rPr>
                <w:rFonts w:ascii="HelvNeue Roman for IBM" w:hAnsi="HelvNeue Roman for IBM"/>
              </w:rPr>
              <w:t xml:space="preserve"> role</w:t>
            </w:r>
            <w:r w:rsidR="00D45098" w:rsidRPr="008F0C27">
              <w:rPr>
                <w:rFonts w:ascii="HelvNeue Roman for IBM" w:hAnsi="HelvNeue Roman for IBM"/>
              </w:rPr>
              <w:t xml:space="preserve"> is to </w:t>
            </w:r>
            <w:r w:rsidR="00B361EB">
              <w:rPr>
                <w:rFonts w:ascii="HelvNeue Roman for IBM" w:hAnsi="HelvNeue Roman for IBM"/>
              </w:rPr>
              <w:t>manage</w:t>
            </w:r>
            <w:r w:rsidR="00D45098" w:rsidRPr="008F0C27">
              <w:rPr>
                <w:rFonts w:ascii="HelvNeue Roman for IBM" w:hAnsi="HelvNeue Roman for IBM"/>
              </w:rPr>
              <w:t xml:space="preserve"> </w:t>
            </w:r>
            <w:r w:rsidR="00B361EB">
              <w:rPr>
                <w:rFonts w:ascii="HelvNeue Roman for IBM" w:hAnsi="HelvNeue Roman for IBM"/>
              </w:rPr>
              <w:t>a</w:t>
            </w:r>
            <w:r w:rsidR="00D45098" w:rsidRPr="008F0C27">
              <w:rPr>
                <w:rFonts w:ascii="HelvNeue Roman for IBM" w:hAnsi="HelvNeue Roman for IBM"/>
              </w:rPr>
              <w:t xml:space="preserve"> team of 7 Care Navigators</w:t>
            </w:r>
            <w:r w:rsidR="00091F30">
              <w:rPr>
                <w:rFonts w:ascii="HelvNeue Roman for IBM" w:hAnsi="HelvNeue Roman for IBM"/>
              </w:rPr>
              <w:t xml:space="preserve"> and a </w:t>
            </w:r>
            <w:r w:rsidR="004E1483">
              <w:rPr>
                <w:rFonts w:ascii="HelvNeue Roman for IBM" w:hAnsi="HelvNeue Roman for IBM"/>
              </w:rPr>
              <w:t xml:space="preserve">team of </w:t>
            </w:r>
            <w:r w:rsidR="00091F30">
              <w:rPr>
                <w:rFonts w:ascii="HelvNeue Roman for IBM" w:hAnsi="HelvNeue Roman for IBM"/>
              </w:rPr>
              <w:t>broker</w:t>
            </w:r>
            <w:r w:rsidR="004E1483">
              <w:rPr>
                <w:rFonts w:ascii="HelvNeue Roman for IBM" w:hAnsi="HelvNeue Roman for IBM"/>
              </w:rPr>
              <w:t>s?</w:t>
            </w:r>
            <w:r w:rsidR="00D45098" w:rsidRPr="008F0C27">
              <w:rPr>
                <w:rFonts w:ascii="HelvNeue Roman for IBM" w:hAnsi="HelvNeue Roman for IBM"/>
              </w:rPr>
              <w:t xml:space="preserve"> </w:t>
            </w:r>
            <w:r w:rsidR="00C41F25">
              <w:rPr>
                <w:rFonts w:ascii="HelvNeue Roman for IBM" w:hAnsi="HelvNeue Roman for IBM"/>
              </w:rPr>
              <w:t xml:space="preserve">Regina </w:t>
            </w:r>
            <w:r w:rsidR="00F5422B">
              <w:rPr>
                <w:rFonts w:ascii="HelvNeue Roman for IBM" w:hAnsi="HelvNeue Roman for IBM"/>
              </w:rPr>
              <w:t>allocates</w:t>
            </w:r>
            <w:r w:rsidR="00B361EB">
              <w:rPr>
                <w:rFonts w:ascii="HelvNeue Roman for IBM" w:hAnsi="HelvNeue Roman for IBM"/>
              </w:rPr>
              <w:t xml:space="preserve"> Service Users</w:t>
            </w:r>
            <w:r w:rsidR="001B51C6">
              <w:rPr>
                <w:rFonts w:ascii="HelvNeue Roman for IBM" w:hAnsi="HelvNeue Roman for IBM"/>
              </w:rPr>
              <w:t xml:space="preserve"> to </w:t>
            </w:r>
            <w:r w:rsidR="008B5AEE" w:rsidRPr="008F0C27">
              <w:rPr>
                <w:rFonts w:ascii="HelvNeue Roman for IBM" w:hAnsi="HelvNeue Roman for IBM"/>
              </w:rPr>
              <w:t>Care Navigator</w:t>
            </w:r>
            <w:r w:rsidR="00F60DAF">
              <w:rPr>
                <w:rFonts w:ascii="HelvNeue Roman for IBM" w:hAnsi="HelvNeue Roman for IBM"/>
              </w:rPr>
              <w:t>, deals</w:t>
            </w:r>
            <w:r w:rsidR="00B361EB">
              <w:rPr>
                <w:rFonts w:ascii="HelvNeue Roman for IBM" w:hAnsi="HelvNeue Roman for IBM"/>
              </w:rPr>
              <w:t xml:space="preserve"> with issues raised by providers and service users, and</w:t>
            </w:r>
            <w:r w:rsidR="00F60DAF">
              <w:rPr>
                <w:rFonts w:ascii="HelvNeue Roman for IBM" w:hAnsi="HelvNeue Roman for IBM"/>
              </w:rPr>
              <w:t xml:space="preserve"> evaluates</w:t>
            </w:r>
            <w:r w:rsidR="00D45098" w:rsidRPr="008F0C27">
              <w:rPr>
                <w:rFonts w:ascii="HelvNeue Roman for IBM" w:hAnsi="HelvNeue Roman for IBM"/>
              </w:rPr>
              <w:t xml:space="preserve"> </w:t>
            </w:r>
            <w:r w:rsidR="008B5AEE">
              <w:rPr>
                <w:rFonts w:ascii="HelvNeue Roman for IBM" w:hAnsi="HelvNeue Roman for IBM"/>
              </w:rPr>
              <w:t>C.N.</w:t>
            </w:r>
            <w:r w:rsidR="00513ECA">
              <w:rPr>
                <w:rFonts w:ascii="HelvNeue Roman for IBM" w:hAnsi="HelvNeue Roman for IBM"/>
              </w:rPr>
              <w:t xml:space="preserve"> </w:t>
            </w:r>
            <w:r w:rsidR="00D45098" w:rsidRPr="008F0C27">
              <w:rPr>
                <w:rFonts w:ascii="HelvNeue Roman for IBM" w:hAnsi="HelvNeue Roman for IBM"/>
              </w:rPr>
              <w:t xml:space="preserve">performance. </w:t>
            </w:r>
            <w:r w:rsidR="00B24BDD">
              <w:rPr>
                <w:rFonts w:ascii="HelvNeue Roman for IBM" w:hAnsi="HelvNeue Roman for IBM"/>
              </w:rPr>
              <w:t>Regina</w:t>
            </w:r>
            <w:r w:rsidR="00D45098" w:rsidRPr="008F0C27">
              <w:rPr>
                <w:rFonts w:ascii="HelvNeue Roman for IBM" w:hAnsi="HelvNeue Roman for IBM"/>
              </w:rPr>
              <w:t xml:space="preserve"> liaises with providers and has close contact with Care Managers. </w:t>
            </w:r>
          </w:p>
          <w:p w14:paraId="7D672215" w14:textId="42962A8A" w:rsidR="002C2CDD" w:rsidRPr="00AF7D3A" w:rsidRDefault="00C84C32" w:rsidP="00AF7D3A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Goals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3E0BED32" w14:textId="2930EF21" w:rsidR="00844D54" w:rsidRPr="008F0C27" w:rsidRDefault="0010320B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Supervise care navigators.</w:t>
            </w:r>
          </w:p>
          <w:p w14:paraId="47DE48C0" w14:textId="4B241E62" w:rsidR="00971CE2" w:rsidRPr="008F0C27" w:rsidRDefault="00971CE2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 xml:space="preserve">Allocate </w:t>
            </w:r>
            <w:r w:rsidR="00EB3426">
              <w:rPr>
                <w:rFonts w:ascii="HelvNeue Roman for IBM" w:hAnsi="HelvNeue Roman for IBM"/>
              </w:rPr>
              <w:t xml:space="preserve">Service </w:t>
            </w:r>
            <w:r w:rsidR="00B361EB">
              <w:rPr>
                <w:rFonts w:ascii="HelvNeue Roman for IBM" w:hAnsi="HelvNeue Roman for IBM"/>
              </w:rPr>
              <w:t xml:space="preserve">Users </w:t>
            </w:r>
            <w:r w:rsidR="00B361EB" w:rsidRPr="008F0C27">
              <w:rPr>
                <w:rFonts w:ascii="HelvNeue Roman for IBM" w:hAnsi="HelvNeue Roman for IBM"/>
              </w:rPr>
              <w:t>to</w:t>
            </w:r>
            <w:r w:rsidRPr="008F0C27">
              <w:rPr>
                <w:rFonts w:ascii="HelvNeue Roman for IBM" w:hAnsi="HelvNeue Roman for IBM"/>
              </w:rPr>
              <w:t xml:space="preserve"> Care Navigators</w:t>
            </w:r>
            <w:r w:rsidR="00DD65F3" w:rsidRPr="008F0C27">
              <w:rPr>
                <w:rFonts w:ascii="HelvNeue Roman for IBM" w:hAnsi="HelvNeue Roman for IBM"/>
              </w:rPr>
              <w:t>.</w:t>
            </w:r>
          </w:p>
          <w:p w14:paraId="07C287AB" w14:textId="6767ED9C" w:rsidR="00B00218" w:rsidRPr="008F0C27" w:rsidRDefault="00B00218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>Evaluate Care Navigator</w:t>
            </w:r>
            <w:r w:rsidR="00B361EB">
              <w:rPr>
                <w:rFonts w:ascii="HelvNeue Roman for IBM" w:hAnsi="HelvNeue Roman for IBM"/>
              </w:rPr>
              <w:t xml:space="preserve"> performance.</w:t>
            </w:r>
          </w:p>
          <w:p w14:paraId="06DA3662" w14:textId="4E5100CC" w:rsidR="004F3A0F" w:rsidRPr="008F0C27" w:rsidRDefault="004F3A0F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>Send Care Navigators out to monitor accounts</w:t>
            </w:r>
            <w:r w:rsidR="004F6DD4">
              <w:rPr>
                <w:rFonts w:ascii="HelvNeue Roman for IBM" w:hAnsi="HelvNeue Roman for IBM"/>
              </w:rPr>
              <w:t xml:space="preserve"> -</w:t>
            </w:r>
            <w:r w:rsidR="00A27139">
              <w:rPr>
                <w:rFonts w:ascii="HelvNeue Roman for IBM" w:hAnsi="HelvNeue Roman for IBM"/>
              </w:rPr>
              <w:t xml:space="preserve"> </w:t>
            </w:r>
            <w:r w:rsidR="00FE7C40">
              <w:rPr>
                <w:rFonts w:ascii="HelvNeue Roman for IBM" w:hAnsi="HelvNeue Roman for IBM"/>
              </w:rPr>
              <w:t>Cash Personal Budget</w:t>
            </w:r>
            <w:r w:rsidR="00A27139">
              <w:rPr>
                <w:rFonts w:ascii="HelvNeue Roman for IBM" w:hAnsi="HelvNeue Roman for IBM"/>
              </w:rPr>
              <w:t>.</w:t>
            </w:r>
          </w:p>
          <w:p w14:paraId="66967F85" w14:textId="2FF06985" w:rsidR="00971CE2" w:rsidRPr="008F0C27" w:rsidRDefault="0051778D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>Liaise with providers and sort issues.</w:t>
            </w:r>
          </w:p>
          <w:p w14:paraId="350CCE96" w14:textId="1CB384D7" w:rsidR="0051778D" w:rsidRPr="008F0C27" w:rsidRDefault="00177C4C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Following up with care navigators on cases that have been allocated to</w:t>
            </w:r>
            <w:r w:rsidR="00AA46A5">
              <w:rPr>
                <w:rFonts w:ascii="HelvNeue Roman for IBM" w:hAnsi="HelvNeue Roman for IBM"/>
              </w:rPr>
              <w:t xml:space="preserve"> them</w:t>
            </w:r>
            <w:r w:rsidR="00C51943">
              <w:rPr>
                <w:rFonts w:ascii="HelvNeue Roman for IBM" w:hAnsi="HelvNeue Roman for IBM"/>
              </w:rPr>
              <w:t xml:space="preserve">, but have been </w:t>
            </w:r>
            <w:r w:rsidR="002D03F5">
              <w:rPr>
                <w:rFonts w:ascii="HelvNeue Roman for IBM" w:hAnsi="HelvNeue Roman for IBM"/>
              </w:rPr>
              <w:t>static</w:t>
            </w:r>
            <w:r w:rsidR="00AA46A5">
              <w:rPr>
                <w:rFonts w:ascii="HelvNeue Roman for IBM" w:hAnsi="HelvNeue Roman for IBM"/>
              </w:rPr>
              <w:t xml:space="preserve"> for a long period of time.</w:t>
            </w:r>
          </w:p>
          <w:p w14:paraId="21F61ED4" w14:textId="0E1CC063" w:rsidR="00794346" w:rsidRPr="008F0C27" w:rsidRDefault="000B3CC7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 xml:space="preserve">Make sure the clients </w:t>
            </w:r>
            <w:r w:rsidR="006D4816" w:rsidRPr="008F0C27">
              <w:rPr>
                <w:rFonts w:ascii="HelvNeue Roman for IBM" w:hAnsi="HelvNeue Roman for IBM"/>
              </w:rPr>
              <w:t>know</w:t>
            </w:r>
            <w:r w:rsidRPr="008F0C27">
              <w:rPr>
                <w:rFonts w:ascii="HelvNeue Roman for IBM" w:hAnsi="HelvNeue Roman for IBM"/>
              </w:rPr>
              <w:t xml:space="preserve"> their rights.</w:t>
            </w:r>
          </w:p>
          <w:p w14:paraId="3C1C0413" w14:textId="19D513CA" w:rsidR="00BB061D" w:rsidRDefault="00BB061D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 xml:space="preserve">Mediate when things go wrong between client and provider. </w:t>
            </w:r>
          </w:p>
          <w:p w14:paraId="39B08B61" w14:textId="0FB04B3A" w:rsidR="00177C4C" w:rsidRPr="008F0C27" w:rsidRDefault="00177C4C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Monthly meetings on PayPal and Cash Personal Budgets</w:t>
            </w:r>
            <w:r w:rsidR="0043032D">
              <w:rPr>
                <w:rFonts w:ascii="HelvNeue Roman for IBM" w:hAnsi="HelvNeue Roman for IBM"/>
              </w:rPr>
              <w:t xml:space="preserve"> with her staff.</w:t>
            </w:r>
          </w:p>
          <w:p w14:paraId="7E73C531" w14:textId="38C3CC92" w:rsidR="009D3AA1" w:rsidRPr="008F0C27" w:rsidRDefault="00B361EB" w:rsidP="008F0C2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Adult</w:t>
            </w:r>
            <w:r w:rsidR="00CF01F8" w:rsidRPr="008F0C27">
              <w:rPr>
                <w:rFonts w:ascii="HelvNeue Roman for IBM" w:hAnsi="HelvNeue Roman for IBM"/>
              </w:rPr>
              <w:t xml:space="preserve"> transitional care.</w:t>
            </w:r>
            <w:bookmarkStart w:id="0" w:name="_GoBack"/>
            <w:bookmarkEnd w:id="0"/>
            <w:r w:rsidR="00A27139">
              <w:rPr>
                <w:rFonts w:ascii="HelvNeue Roman for IBM" w:hAnsi="HelvNeue Roman for IBM"/>
              </w:rPr>
              <w:t xml:space="preserve"> And home care.</w:t>
            </w:r>
          </w:p>
          <w:p w14:paraId="272F24E1" w14:textId="0EE0DF29" w:rsidR="002C2CDD" w:rsidRPr="00AF7D3A" w:rsidRDefault="00A45AC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Painponts</w:t>
            </w:r>
          </w:p>
          <w:p w14:paraId="371F3876" w14:textId="3B82B7FB" w:rsidR="00E82EC9" w:rsidRPr="008F0C27" w:rsidRDefault="00353A30" w:rsidP="008F0C27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>F</w:t>
            </w:r>
            <w:r w:rsidR="000F648A">
              <w:rPr>
                <w:rFonts w:ascii="HelvNeue Roman for IBM" w:hAnsi="HelvNeue Roman for IBM"/>
              </w:rPr>
              <w:t>rustrated at negotiation period</w:t>
            </w:r>
            <w:r w:rsidR="00572BF4">
              <w:rPr>
                <w:rFonts w:ascii="HelvNeue Roman for IBM" w:hAnsi="HelvNeue Roman for IBM"/>
              </w:rPr>
              <w:t xml:space="preserve"> – between client and provider. </w:t>
            </w:r>
          </w:p>
          <w:p w14:paraId="489BD49C" w14:textId="3250565D" w:rsidR="00353A30" w:rsidRPr="008F0C27" w:rsidRDefault="00DC2D7D" w:rsidP="008F0C27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Frustrated over time frame – how long </w:t>
            </w:r>
            <w:r w:rsidR="000D3941">
              <w:rPr>
                <w:rFonts w:ascii="HelvNeue Roman for IBM" w:hAnsi="HelvNeue Roman for IBM"/>
              </w:rPr>
              <w:t xml:space="preserve">the </w:t>
            </w:r>
            <w:r w:rsidR="00010BC2">
              <w:rPr>
                <w:rFonts w:ascii="HelvNeue Roman for IBM" w:hAnsi="HelvNeue Roman for IBM"/>
              </w:rPr>
              <w:t xml:space="preserve">support planning </w:t>
            </w:r>
            <w:r w:rsidR="000D3941">
              <w:rPr>
                <w:rFonts w:ascii="HelvNeue Roman for IBM" w:hAnsi="HelvNeue Roman for IBM"/>
              </w:rPr>
              <w:t>process</w:t>
            </w:r>
            <w:r>
              <w:rPr>
                <w:rFonts w:ascii="HelvNeue Roman for IBM" w:hAnsi="HelvNeue Roman for IBM"/>
              </w:rPr>
              <w:t xml:space="preserve"> takes.</w:t>
            </w:r>
            <w:r w:rsidR="003614BA">
              <w:rPr>
                <w:rFonts w:ascii="HelvNeue Roman for IBM" w:hAnsi="HelvNeue Roman for IBM"/>
              </w:rPr>
              <w:t xml:space="preserve"> </w:t>
            </w:r>
          </w:p>
          <w:p w14:paraId="034AF98D" w14:textId="6219C1AF" w:rsidR="00D828AF" w:rsidRPr="008F0C27" w:rsidRDefault="00D828AF" w:rsidP="008F0C27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 xml:space="preserve">Communications – some teams in other buildings. </w:t>
            </w:r>
          </w:p>
          <w:p w14:paraId="392EEE9A" w14:textId="7573C31E" w:rsidR="00DE2071" w:rsidRPr="008F0C27" w:rsidRDefault="00DE2071" w:rsidP="008F0C27">
            <w:pPr>
              <w:pStyle w:val="ListParagraph"/>
              <w:numPr>
                <w:ilvl w:val="0"/>
                <w:numId w:val="6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 xml:space="preserve">Transferring </w:t>
            </w:r>
            <w:r w:rsidR="00AB63F2">
              <w:rPr>
                <w:rFonts w:ascii="HelvNeue Roman for IBM" w:hAnsi="HelvNeue Roman for IBM"/>
              </w:rPr>
              <w:t>info</w:t>
            </w:r>
            <w:r w:rsidRPr="008F0C27">
              <w:rPr>
                <w:rFonts w:ascii="HelvNeue Roman for IBM" w:hAnsi="HelvNeue Roman for IBM"/>
              </w:rPr>
              <w:t xml:space="preserve"> to provider isn’t clear</w:t>
            </w:r>
            <w:r w:rsidR="00AB63F2">
              <w:rPr>
                <w:rFonts w:ascii="HelvNeue Roman for IBM" w:hAnsi="HelvNeue Roman for IBM"/>
              </w:rPr>
              <w:t>, what do they need?</w:t>
            </w:r>
          </w:p>
          <w:p w14:paraId="2B3607F8" w14:textId="7C426C67" w:rsidR="00E82EC9" w:rsidRPr="00AF7D3A" w:rsidRDefault="00A90237" w:rsidP="00E82EC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TEAM, </w:t>
            </w:r>
            <w:r w:rsidR="00E82EC9">
              <w:rPr>
                <w:rFonts w:ascii="HelvNeue Bold for IBM" w:hAnsi="HelvNeue Bold for IBM"/>
              </w:rPr>
              <w:t>Environment</w:t>
            </w:r>
            <w:r>
              <w:rPr>
                <w:rFonts w:ascii="HelvNeue Bold for IBM" w:hAnsi="HelvNeue Bold for IBM"/>
              </w:rPr>
              <w:t xml:space="preserve"> &amp; SOftware</w:t>
            </w:r>
          </w:p>
          <w:p w14:paraId="538113C9" w14:textId="5008025A" w:rsidR="003E2B9D" w:rsidRPr="008F0C27" w:rsidRDefault="004C021F" w:rsidP="008F0C27">
            <w:pPr>
              <w:pStyle w:val="ListParagraph"/>
              <w:numPr>
                <w:ilvl w:val="0"/>
                <w:numId w:val="8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On</w:t>
            </w:r>
            <w:r w:rsidR="00DA1258" w:rsidRPr="008F0C27">
              <w:rPr>
                <w:rFonts w:ascii="HelvNeue Roman for IBM" w:hAnsi="HelvNeue Roman for IBM"/>
              </w:rPr>
              <w:t xml:space="preserve"> the same</w:t>
            </w:r>
            <w:r w:rsidR="00907C1D">
              <w:rPr>
                <w:rFonts w:ascii="HelvNeue Roman for IBM" w:hAnsi="HelvNeue Roman for IBM"/>
              </w:rPr>
              <w:t xml:space="preserve"> floor </w:t>
            </w:r>
            <w:r w:rsidR="003E2B9D" w:rsidRPr="008F0C27">
              <w:rPr>
                <w:rFonts w:ascii="HelvNeue Roman for IBM" w:hAnsi="HelvNeue Roman for IBM"/>
              </w:rPr>
              <w:t>as Care Na</w:t>
            </w:r>
            <w:r w:rsidR="00DA1258" w:rsidRPr="008F0C27">
              <w:rPr>
                <w:rFonts w:ascii="HelvNeue Roman for IBM" w:hAnsi="HelvNeue Roman for IBM"/>
              </w:rPr>
              <w:t>vigators and Care Managers.</w:t>
            </w:r>
          </w:p>
          <w:p w14:paraId="56A6813C" w14:textId="6E8E6852" w:rsidR="005C02D8" w:rsidRPr="005C02D8" w:rsidRDefault="00330E87" w:rsidP="005C02D8">
            <w:pPr>
              <w:pStyle w:val="ListParagraph"/>
              <w:numPr>
                <w:ilvl w:val="0"/>
                <w:numId w:val="8"/>
              </w:numPr>
              <w:rPr>
                <w:rFonts w:ascii="HelvNeue Roman for IBM" w:hAnsi="HelvNeue Roman for IBM"/>
              </w:rPr>
            </w:pPr>
            <w:r w:rsidRPr="008F0C27">
              <w:rPr>
                <w:rFonts w:ascii="HelvNeue Roman for IBM" w:hAnsi="HelvNeue Roman for IBM"/>
              </w:rPr>
              <w:t>Manages 7 Care Navigators</w:t>
            </w:r>
            <w:r w:rsidR="005C02D8">
              <w:rPr>
                <w:rFonts w:ascii="HelvNeue Roman for IBM" w:hAnsi="HelvNeue Roman for IBM"/>
              </w:rPr>
              <w:t>.</w:t>
            </w:r>
          </w:p>
        </w:tc>
      </w:tr>
    </w:tbl>
    <w:p w14:paraId="16F4349E" w14:textId="5B9C94DA" w:rsidR="00EF7CC9" w:rsidRPr="00C4680F" w:rsidRDefault="00EF7CC9" w:rsidP="00177C4C">
      <w:pPr>
        <w:tabs>
          <w:tab w:val="left" w:pos="2340"/>
        </w:tabs>
      </w:pPr>
    </w:p>
    <w:sectPr w:rsidR="00EF7CC9" w:rsidRPr="00C4680F" w:rsidSect="00E82EC9">
      <w:footerReference w:type="first" r:id="rId7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6F5BC3" w14:textId="77777777" w:rsidR="00BB47AE" w:rsidRDefault="00BB47AE" w:rsidP="00713050">
      <w:pPr>
        <w:spacing w:line="240" w:lineRule="auto"/>
      </w:pPr>
      <w:r>
        <w:separator/>
      </w:r>
    </w:p>
  </w:endnote>
  <w:endnote w:type="continuationSeparator" w:id="0">
    <w:p w14:paraId="56764254" w14:textId="77777777" w:rsidR="00BB47AE" w:rsidRDefault="00BB47AE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B8643" w14:textId="77777777" w:rsidR="00217980" w:rsidRPr="00682578" w:rsidRDefault="00217980" w:rsidP="00682578">
    <w:pPr>
      <w:pStyle w:val="Footer"/>
      <w:jc w:val="left"/>
      <w:rPr>
        <w:lang w:val="en-GB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6A350D" w14:textId="77777777" w:rsidR="00BB47AE" w:rsidRDefault="00BB47AE" w:rsidP="00713050">
      <w:pPr>
        <w:spacing w:line="240" w:lineRule="auto"/>
      </w:pPr>
      <w:r>
        <w:separator/>
      </w:r>
    </w:p>
  </w:footnote>
  <w:footnote w:type="continuationSeparator" w:id="0">
    <w:p w14:paraId="728F0A2D" w14:textId="77777777" w:rsidR="00BB47AE" w:rsidRDefault="00BB47AE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B7156"/>
    <w:multiLevelType w:val="hybridMultilevel"/>
    <w:tmpl w:val="8DA0B1D8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490D82"/>
    <w:multiLevelType w:val="hybridMultilevel"/>
    <w:tmpl w:val="BCCA26EE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9C5626"/>
    <w:multiLevelType w:val="hybridMultilevel"/>
    <w:tmpl w:val="7E96BC3C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2D3DE3"/>
    <w:multiLevelType w:val="hybridMultilevel"/>
    <w:tmpl w:val="C180DB9A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1D3DDE"/>
    <w:multiLevelType w:val="hybridMultilevel"/>
    <w:tmpl w:val="468E2D14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AF70F3"/>
    <w:multiLevelType w:val="hybridMultilevel"/>
    <w:tmpl w:val="E228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0877A2"/>
    <w:multiLevelType w:val="hybridMultilevel"/>
    <w:tmpl w:val="A7247D52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3A"/>
    <w:rsid w:val="00000926"/>
    <w:rsid w:val="00007D4E"/>
    <w:rsid w:val="00010BC2"/>
    <w:rsid w:val="000277F7"/>
    <w:rsid w:val="00037ADA"/>
    <w:rsid w:val="00056B9B"/>
    <w:rsid w:val="00064494"/>
    <w:rsid w:val="000722C4"/>
    <w:rsid w:val="0007242B"/>
    <w:rsid w:val="00091382"/>
    <w:rsid w:val="00091F30"/>
    <w:rsid w:val="000A2C7C"/>
    <w:rsid w:val="000B0619"/>
    <w:rsid w:val="000B3CC7"/>
    <w:rsid w:val="000B61CA"/>
    <w:rsid w:val="000D3941"/>
    <w:rsid w:val="000E5B64"/>
    <w:rsid w:val="000F648A"/>
    <w:rsid w:val="000F7610"/>
    <w:rsid w:val="0010128A"/>
    <w:rsid w:val="00101792"/>
    <w:rsid w:val="0010189E"/>
    <w:rsid w:val="0010320B"/>
    <w:rsid w:val="00114ED7"/>
    <w:rsid w:val="0013594D"/>
    <w:rsid w:val="00140B0E"/>
    <w:rsid w:val="0014536D"/>
    <w:rsid w:val="00163A60"/>
    <w:rsid w:val="001725D7"/>
    <w:rsid w:val="00177C4C"/>
    <w:rsid w:val="001A1112"/>
    <w:rsid w:val="001A5CA9"/>
    <w:rsid w:val="001A61F8"/>
    <w:rsid w:val="001B2AC1"/>
    <w:rsid w:val="001B2D5D"/>
    <w:rsid w:val="001B403A"/>
    <w:rsid w:val="001B51C6"/>
    <w:rsid w:val="001C197C"/>
    <w:rsid w:val="001C1980"/>
    <w:rsid w:val="002178BE"/>
    <w:rsid w:val="00217980"/>
    <w:rsid w:val="00253127"/>
    <w:rsid w:val="00271662"/>
    <w:rsid w:val="0027404F"/>
    <w:rsid w:val="00293B83"/>
    <w:rsid w:val="002B091C"/>
    <w:rsid w:val="002C2CDD"/>
    <w:rsid w:val="002D03F5"/>
    <w:rsid w:val="002D45C6"/>
    <w:rsid w:val="002F03FA"/>
    <w:rsid w:val="00313E86"/>
    <w:rsid w:val="00330E87"/>
    <w:rsid w:val="00333CD3"/>
    <w:rsid w:val="00340365"/>
    <w:rsid w:val="00342B64"/>
    <w:rsid w:val="00352705"/>
    <w:rsid w:val="00353009"/>
    <w:rsid w:val="003533EC"/>
    <w:rsid w:val="00353A30"/>
    <w:rsid w:val="003614BA"/>
    <w:rsid w:val="00364079"/>
    <w:rsid w:val="0036422C"/>
    <w:rsid w:val="003775A1"/>
    <w:rsid w:val="0038274D"/>
    <w:rsid w:val="003B67AA"/>
    <w:rsid w:val="003C5528"/>
    <w:rsid w:val="003C55F8"/>
    <w:rsid w:val="003C5E1D"/>
    <w:rsid w:val="003E2B9D"/>
    <w:rsid w:val="003F01BD"/>
    <w:rsid w:val="003F7F90"/>
    <w:rsid w:val="004077FB"/>
    <w:rsid w:val="00424DD9"/>
    <w:rsid w:val="0043032D"/>
    <w:rsid w:val="0043391E"/>
    <w:rsid w:val="00442885"/>
    <w:rsid w:val="0046104A"/>
    <w:rsid w:val="00467919"/>
    <w:rsid w:val="004717C5"/>
    <w:rsid w:val="004B0659"/>
    <w:rsid w:val="004B2274"/>
    <w:rsid w:val="004C021F"/>
    <w:rsid w:val="004C59E2"/>
    <w:rsid w:val="004E1483"/>
    <w:rsid w:val="004F3A0F"/>
    <w:rsid w:val="004F4606"/>
    <w:rsid w:val="004F6DD4"/>
    <w:rsid w:val="00513ECA"/>
    <w:rsid w:val="0051778D"/>
    <w:rsid w:val="00523479"/>
    <w:rsid w:val="0052629F"/>
    <w:rsid w:val="00543DB7"/>
    <w:rsid w:val="00546688"/>
    <w:rsid w:val="00561640"/>
    <w:rsid w:val="005729B0"/>
    <w:rsid w:val="00572BF4"/>
    <w:rsid w:val="005951FC"/>
    <w:rsid w:val="005966EA"/>
    <w:rsid w:val="005A073E"/>
    <w:rsid w:val="005A1FE6"/>
    <w:rsid w:val="005B037E"/>
    <w:rsid w:val="005B3D55"/>
    <w:rsid w:val="005C02D8"/>
    <w:rsid w:val="005D4779"/>
    <w:rsid w:val="005E3573"/>
    <w:rsid w:val="00614C2E"/>
    <w:rsid w:val="00616B9E"/>
    <w:rsid w:val="00640CA3"/>
    <w:rsid w:val="00641630"/>
    <w:rsid w:val="00667E28"/>
    <w:rsid w:val="00675653"/>
    <w:rsid w:val="0067752B"/>
    <w:rsid w:val="00682578"/>
    <w:rsid w:val="0068285A"/>
    <w:rsid w:val="00684488"/>
    <w:rsid w:val="00687716"/>
    <w:rsid w:val="006A3CE7"/>
    <w:rsid w:val="006B21AA"/>
    <w:rsid w:val="006C4C50"/>
    <w:rsid w:val="006D4816"/>
    <w:rsid w:val="006D76B1"/>
    <w:rsid w:val="006F6A27"/>
    <w:rsid w:val="007009C4"/>
    <w:rsid w:val="00713050"/>
    <w:rsid w:val="0073234E"/>
    <w:rsid w:val="00741125"/>
    <w:rsid w:val="00746F7F"/>
    <w:rsid w:val="0075581F"/>
    <w:rsid w:val="007569C1"/>
    <w:rsid w:val="00763832"/>
    <w:rsid w:val="00764C3A"/>
    <w:rsid w:val="00794346"/>
    <w:rsid w:val="007A180B"/>
    <w:rsid w:val="007B41D9"/>
    <w:rsid w:val="007D2696"/>
    <w:rsid w:val="00811117"/>
    <w:rsid w:val="00826CCA"/>
    <w:rsid w:val="00841146"/>
    <w:rsid w:val="00844D54"/>
    <w:rsid w:val="00844E86"/>
    <w:rsid w:val="008621AA"/>
    <w:rsid w:val="0088504C"/>
    <w:rsid w:val="0089382B"/>
    <w:rsid w:val="008A1907"/>
    <w:rsid w:val="008B5AEE"/>
    <w:rsid w:val="008C6BCA"/>
    <w:rsid w:val="008C7B50"/>
    <w:rsid w:val="008F0C27"/>
    <w:rsid w:val="00907C1D"/>
    <w:rsid w:val="00953E82"/>
    <w:rsid w:val="00971CE2"/>
    <w:rsid w:val="009737AF"/>
    <w:rsid w:val="00980D6C"/>
    <w:rsid w:val="009905C1"/>
    <w:rsid w:val="009B3C40"/>
    <w:rsid w:val="009B4E60"/>
    <w:rsid w:val="009D25C0"/>
    <w:rsid w:val="009D3AA1"/>
    <w:rsid w:val="009E3973"/>
    <w:rsid w:val="009F463B"/>
    <w:rsid w:val="00A00BB5"/>
    <w:rsid w:val="00A137BF"/>
    <w:rsid w:val="00A15B81"/>
    <w:rsid w:val="00A27139"/>
    <w:rsid w:val="00A42540"/>
    <w:rsid w:val="00A45ACF"/>
    <w:rsid w:val="00A50939"/>
    <w:rsid w:val="00A537AB"/>
    <w:rsid w:val="00A5637D"/>
    <w:rsid w:val="00A90237"/>
    <w:rsid w:val="00A93963"/>
    <w:rsid w:val="00A955DA"/>
    <w:rsid w:val="00AA0BA7"/>
    <w:rsid w:val="00AA46A5"/>
    <w:rsid w:val="00AA6A40"/>
    <w:rsid w:val="00AB63F2"/>
    <w:rsid w:val="00AC0126"/>
    <w:rsid w:val="00AF03B8"/>
    <w:rsid w:val="00AF7D3A"/>
    <w:rsid w:val="00B00218"/>
    <w:rsid w:val="00B15CCB"/>
    <w:rsid w:val="00B24BDD"/>
    <w:rsid w:val="00B25A32"/>
    <w:rsid w:val="00B361EB"/>
    <w:rsid w:val="00B5664D"/>
    <w:rsid w:val="00B658D1"/>
    <w:rsid w:val="00B91265"/>
    <w:rsid w:val="00B929DF"/>
    <w:rsid w:val="00B95BFD"/>
    <w:rsid w:val="00BA5B40"/>
    <w:rsid w:val="00BB061D"/>
    <w:rsid w:val="00BB33DF"/>
    <w:rsid w:val="00BB47AE"/>
    <w:rsid w:val="00BD0206"/>
    <w:rsid w:val="00BF5DDD"/>
    <w:rsid w:val="00C04E0F"/>
    <w:rsid w:val="00C2098A"/>
    <w:rsid w:val="00C20DA1"/>
    <w:rsid w:val="00C41F25"/>
    <w:rsid w:val="00C4643F"/>
    <w:rsid w:val="00C4680F"/>
    <w:rsid w:val="00C51943"/>
    <w:rsid w:val="00C5444A"/>
    <w:rsid w:val="00C612DA"/>
    <w:rsid w:val="00C65D97"/>
    <w:rsid w:val="00C66286"/>
    <w:rsid w:val="00C7741E"/>
    <w:rsid w:val="00C84C32"/>
    <w:rsid w:val="00C875AB"/>
    <w:rsid w:val="00CA3DF1"/>
    <w:rsid w:val="00CA4581"/>
    <w:rsid w:val="00CC17F5"/>
    <w:rsid w:val="00CE18D5"/>
    <w:rsid w:val="00CF01F8"/>
    <w:rsid w:val="00CF77AC"/>
    <w:rsid w:val="00D04109"/>
    <w:rsid w:val="00D06D29"/>
    <w:rsid w:val="00D2192F"/>
    <w:rsid w:val="00D2573E"/>
    <w:rsid w:val="00D4220F"/>
    <w:rsid w:val="00D45098"/>
    <w:rsid w:val="00D7012D"/>
    <w:rsid w:val="00D828AF"/>
    <w:rsid w:val="00D96F5F"/>
    <w:rsid w:val="00DA1258"/>
    <w:rsid w:val="00DC2D7D"/>
    <w:rsid w:val="00DD6416"/>
    <w:rsid w:val="00DD65F3"/>
    <w:rsid w:val="00DE1176"/>
    <w:rsid w:val="00DE2071"/>
    <w:rsid w:val="00DF4E0A"/>
    <w:rsid w:val="00E02DCD"/>
    <w:rsid w:val="00E12C60"/>
    <w:rsid w:val="00E1586D"/>
    <w:rsid w:val="00E22E87"/>
    <w:rsid w:val="00E57630"/>
    <w:rsid w:val="00E82EC9"/>
    <w:rsid w:val="00E86C2B"/>
    <w:rsid w:val="00EB3426"/>
    <w:rsid w:val="00EE7C9A"/>
    <w:rsid w:val="00EF7CC9"/>
    <w:rsid w:val="00F165D3"/>
    <w:rsid w:val="00F207C0"/>
    <w:rsid w:val="00F20AE5"/>
    <w:rsid w:val="00F32D2B"/>
    <w:rsid w:val="00F43833"/>
    <w:rsid w:val="00F52029"/>
    <w:rsid w:val="00F5422B"/>
    <w:rsid w:val="00F60DAF"/>
    <w:rsid w:val="00F645C7"/>
    <w:rsid w:val="00FA50F9"/>
    <w:rsid w:val="00FD43A3"/>
    <w:rsid w:val="00FE5CE8"/>
    <w:rsid w:val="00FE7C40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4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361E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1E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1E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1E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1EB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1EB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1E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Saar/Library/Containers/com.microsoft.Word/Data/Library/Caches/6153/TM16392737/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CD"/>
    <w:rsid w:val="001437CD"/>
    <w:rsid w:val="004E54DE"/>
    <w:rsid w:val="005752A3"/>
    <w:rsid w:val="006573D7"/>
    <w:rsid w:val="00806EA5"/>
    <w:rsid w:val="00A67F94"/>
    <w:rsid w:val="00B413D0"/>
    <w:rsid w:val="00CB7818"/>
    <w:rsid w:val="00CF1BAE"/>
    <w:rsid w:val="00DB2843"/>
    <w:rsid w:val="00F6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MOO.dotx</Template>
  <TotalTime>176</TotalTime>
  <Pages>2</Pages>
  <Words>277</Words>
  <Characters>1579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</Company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</dc:creator>
  <cp:keywords/>
  <dc:description/>
  <cp:lastModifiedBy>MARK Gilroy</cp:lastModifiedBy>
  <cp:revision>158</cp:revision>
  <dcterms:created xsi:type="dcterms:W3CDTF">2016-10-17T09:22:00Z</dcterms:created>
  <dcterms:modified xsi:type="dcterms:W3CDTF">2016-11-04T10:13:00Z</dcterms:modified>
</cp:coreProperties>
</file>