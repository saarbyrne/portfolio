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881" w:type="pct"/>
        <w:tblInd w:w="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Main host layout table"/>
      </w:tblPr>
      <w:tblGrid>
        <w:gridCol w:w="3828"/>
        <w:gridCol w:w="6682"/>
      </w:tblGrid>
      <w:tr w:rsidR="00953E82" w:rsidRPr="00AF7D3A" w14:paraId="4CB8CF29" w14:textId="77777777" w:rsidTr="375F6466">
        <w:trPr>
          <w:trHeight w:val="14397"/>
        </w:trPr>
        <w:tc>
          <w:tcPr>
            <w:tcW w:w="3828" w:type="dxa"/>
            <w:tcMar>
              <w:top w:w="504" w:type="dxa"/>
              <w:right w:w="720" w:type="dxa"/>
            </w:tcMar>
          </w:tcPr>
          <w:p w14:paraId="727D46CE" w14:textId="1B9324D5" w:rsidR="00523479" w:rsidRPr="00AF7D3A" w:rsidRDefault="0073234E" w:rsidP="0073234E">
            <w:pPr>
              <w:pStyle w:val="Initials"/>
              <w:tabs>
                <w:tab w:val="left" w:pos="600"/>
                <w:tab w:val="center" w:pos="1408"/>
              </w:tabs>
              <w:jc w:val="left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ab/>
            </w:r>
            <w:r>
              <w:rPr>
                <w:rFonts w:ascii="HelvNeue Roman for IBM" w:hAnsi="HelvNeue Roman for IBM"/>
              </w:rPr>
              <w:tab/>
            </w:r>
            <w:r w:rsidR="00E02DCD" w:rsidRPr="00AF7D3A">
              <w:rPr>
                <w:rFonts w:ascii="HelvNeue Roman for IBM" w:hAnsi="HelvNeue Roman for IBM"/>
                <w:noProof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1" layoutInCell="1" allowOverlap="1" wp14:anchorId="628B7EDF" wp14:editId="1201050C">
                      <wp:simplePos x="0" y="0"/>
                      <wp:positionH relativeFrom="column">
                        <wp:posOffset>40640</wp:posOffset>
                      </wp:positionH>
                      <wp:positionV relativeFrom="page">
                        <wp:posOffset>-629285</wp:posOffset>
                      </wp:positionV>
                      <wp:extent cx="6516370" cy="1780540"/>
                      <wp:effectExtent l="0" t="0" r="11430" b="0"/>
                      <wp:wrapNone/>
                      <wp:docPr id="1" name="Group 1" descr="Header graphic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516370" cy="1780540"/>
                                <a:chOff x="0" y="0"/>
                                <a:chExt cx="6665911" cy="1810385"/>
                              </a:xfrm>
                            </wpg:grpSpPr>
                            <wps:wsp>
                              <wps:cNvPr id="43" name="Red rectangle"/>
                              <wps:cNvSpPr/>
                              <wps:spPr>
                                <a:xfrm>
                                  <a:off x="1133475" y="419100"/>
                                  <a:ext cx="5532436" cy="100584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Red circle"/>
                              <wps:cNvSpPr/>
                              <wps:spPr>
                                <a:xfrm>
                                  <a:off x="0" y="0"/>
                                  <a:ext cx="1810488" cy="1810385"/>
                                </a:xfrm>
                                <a:prstGeom prst="donut">
                                  <a:avLst>
                                    <a:gd name="adj" fmla="val 2897"/>
                                  </a:avLst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White circle"/>
                              <wps:cNvSpPr/>
                              <wps:spPr>
                                <a:xfrm>
                                  <a:off x="57150" y="57150"/>
                                  <a:ext cx="1704460" cy="170434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group id="Group_x0020_1" style="position:absolute;margin-left:3.2pt;margin-top:-49.5pt;width:513.1pt;height:140.2pt;z-index:-251657216;mso-position-vertical-relative:page" alt="Header graphics" coordsize="6665911,1810385" o:spid="_x0000_s1026" w14:anchorId="3F430004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">
                      <v:rect id="Red_x0020_rectangle" style="position:absolute;left:1133475;top:419100;width:5532436;height:1005840;visibility:visible;mso-wrap-style:square;v-text-anchor:middle" o:spid="_x0000_s1027" fillcolor="#ea4e4e [3204]" stroked="f" strokeweight="1pt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brMw1xQAA&#10;ANsAAAAPAAAAZHJzL2Rvd25yZXYueG1sRI9Ba8JAFITvBf/D8oTemo2mVImuIoIgpRSa6sHbI/vM&#10;RrNvQ3aNaX99t1DocZiZb5jlerCN6KnztWMFkyQFQVw6XXOl4PC5e5qD8AFZY+OYFHyRh/Vq9LDE&#10;XLs7f1BfhEpECPscFZgQ2lxKXxqy6BPXEkfv7DqLIcqukrrDe4TbRk7T9EVarDkuGGxpa6i8Fjer&#10;4PUyywrTb/rv7J2Oxh3fTrutV+pxPGwWIAIN4T/8195rBc8Z/H6JP0Cuf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BuszDXFAAAA2wAAAA8AAAAAAAAAAAAAAAAAlwIAAGRycy9k&#10;b3ducmV2LnhtbFBLBQYAAAAABAAEAPUAAACJAwAAAAA=&#10;"/>
                      <v:shapetype id="_x0000_t23" coordsize="21600,21600" o:spt="23" adj="5400" path="m0,10800qy10800,,21600,10800,10800,21600,,10800xm@0,10800qy10800@2@1,10800,10800@0@0,10800xe"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textboxrect="3163,3163,18437,18437" o:connecttype="custom" o:connectlocs="10800,0;3163,3163;0,10800;3163,18437;10800,21600;18437,18437;21600,10800;18437,3163"/>
                        <v:handles>
                          <v:h position="#0,center" xrange="0,10800"/>
                        </v:handles>
                      </v:shapetype>
                      <v:shape id="Red_x0020_circle" style="position:absolute;width:1810488;height:1810385;visibility:visible;mso-wrap-style:square;v-text-anchor:middle" o:spid="_x0000_s1028" fillcolor="#ea4e4e [3204]" stroked="f" strokeweight="1pt" type="#_x0000_t23" adj="626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I/jUtxQAA&#10;ANsAAAAPAAAAZHJzL2Rvd25yZXYueG1sRI9BSwMxFITvgv8hPMGLtNlqEdk2LatikV6KtdDr6+a5&#10;Wdy8hCR2t/31piB4HGbmG2a+HGwnjhRi61jBZFyAIK6dbrlRsPt8Gz2BiAlZY+eYFJwownJxfTXH&#10;UrueP+i4TY3IEI4lKjAp+VLKWBuyGMfOE2fvywWLKcvQSB2wz3DbyfuieJQWW84LBj29GKq/tz9W&#10;wfnw+nxX+YfVOvSrid9XZr9Jg1K3N0M1A5FoSP/hv/a7VjCdwuVL/gFy8Qs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Aj+NS3FAAAA2wAAAA8AAAAAAAAAAAAAAAAAlwIAAGRycy9k&#10;b3ducmV2LnhtbFBLBQYAAAAABAAEAPUAAACJAwAAAAA=&#10;">
                        <v:stroke joinstyle="miter"/>
                      </v:shape>
                      <v:oval id="White_x0020_circle" style="position:absolute;left:57150;top:57150;width:1704460;height:1704340;visibility:visible;mso-wrap-style:square;v-text-anchor:middle" o:spid="_x0000_s1029" fillcolor="white [3212]" stroked="f" strokeweight="1pt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EKFCVxQAA&#10;ANoAAAAPAAAAZHJzL2Rvd25yZXYueG1sRI/dasJAFITvBd9hOQXv6qaKpURXKf5R0LYYhdK7Q/Y0&#10;CWbPht3VpG/vFgpeDjPzDTNbdKYWV3K+sqzgaZiAIM6trrhQcDpuHl9A+ICssbZMCn7Jw2Le780w&#10;1bblA12zUIgIYZ+igjKEJpXS5yUZ9EPbEEfvxzqDIUpXSO2wjXBTy1GSPEuDFceFEhtalpSfs4tR&#10;sP/6OI/dZLv6fF/v2iwZT6ps963U4KF7nYII1IV7+L/9phWM4O9KvAFyfgM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MQoUJXFAAAA2gAAAA8AAAAAAAAAAAAAAAAAlwIAAGRycy9k&#10;b3ducmV2LnhtbFBLBQYAAAAABAAEAPUAAACJAwAAAAA=&#10;">
                        <v:stroke joinstyle="miter"/>
                      </v:oval>
                      <w10:wrap anchory="page"/>
                      <w10:anchorlock/>
                    </v:group>
                  </w:pict>
                </mc:Fallback>
              </mc:AlternateContent>
            </w:r>
            <w:sdt>
              <w:sdtPr>
                <w:rPr>
                  <w:rFonts w:ascii="HelvNeue Roman for IBM" w:hAnsi="HelvNeue Roman for IBM"/>
                </w:rPr>
                <w:alias w:val="Initials:"/>
                <w:tag w:val="Initials:"/>
                <w:id w:val="-606576828"/>
                <w:placeholder>
                  <w:docPart w:val="4FD1F606026EBC47A7E07BF3DA45D7FC"/>
                </w:placeholder>
                <w:dataBinding w:prefixMappings="xmlns:ns0='http://schemas.openxmlformats.org/officeDocument/2006/extended-properties' " w:xpath="/ns0:Properties[1]/ns0:Company[1]" w:storeItemID="{6668398D-A668-4E3E-A5EB-62B293D839F1}"/>
                <w15:appearance w15:val="hidden"/>
                <w:text/>
              </w:sdtPr>
              <w:sdtEndPr/>
              <w:sdtContent>
                <w:r w:rsidR="00A00345">
                  <w:rPr>
                    <w:rFonts w:ascii="HelvNeue Roman for IBM" w:hAnsi="HelvNeue Roman for IBM"/>
                  </w:rPr>
                  <w:t>V</w:t>
                </w:r>
              </w:sdtContent>
            </w:sdt>
          </w:p>
          <w:p w14:paraId="555F50C6" w14:textId="77777777" w:rsidR="0073234E" w:rsidRDefault="0073234E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6E75886A" w14:textId="77777777" w:rsidR="000E5B64" w:rsidRDefault="000E5B64" w:rsidP="007569C1">
            <w:pPr>
              <w:pStyle w:val="Heading3"/>
              <w:rPr>
                <w:rFonts w:ascii="HelvNeue Bold for IBM" w:hAnsi="HelvNeue Bold for IBM"/>
              </w:rPr>
            </w:pPr>
          </w:p>
          <w:p w14:paraId="4B1248C4" w14:textId="6AC31650" w:rsidR="00A50939" w:rsidRPr="00AF7D3A" w:rsidRDefault="00A93963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Demographics</w:t>
            </w:r>
          </w:p>
          <w:p w14:paraId="3EE4233C" w14:textId="5527556E" w:rsidR="00A93963" w:rsidRPr="001C197C" w:rsidRDefault="0075581F" w:rsidP="001C197C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Age</w:t>
            </w:r>
            <w:r w:rsidR="001C197C">
              <w:rPr>
                <w:rFonts w:ascii="HelvNeue Roman for IBM" w:hAnsi="HelvNeue Roman for IBM"/>
              </w:rPr>
              <w:t xml:space="preserve">: </w:t>
            </w:r>
            <w:r w:rsidR="006974CE">
              <w:rPr>
                <w:rFonts w:ascii="HelvNeue Roman for IBM" w:hAnsi="HelvNeue Roman for IBM"/>
              </w:rPr>
              <w:t>42</w:t>
            </w:r>
          </w:p>
          <w:p w14:paraId="598552B7" w14:textId="377D7248" w:rsidR="00A93963" w:rsidRPr="00AA0BA7" w:rsidRDefault="00A93963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Education: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021291">
              <w:rPr>
                <w:rFonts w:ascii="HelvNeue Roman for IBM" w:hAnsi="HelvNeue Roman for IBM"/>
              </w:rPr>
              <w:t>Diploma in Social Care</w:t>
            </w:r>
          </w:p>
          <w:p w14:paraId="639FC8C4" w14:textId="1CCAE9B4" w:rsidR="003775A1" w:rsidRPr="00AA0BA7" w:rsidRDefault="003775A1" w:rsidP="00AA0B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 w:rsidRPr="00AA0BA7">
              <w:rPr>
                <w:rFonts w:ascii="HelvNeue Roman for IBM" w:hAnsi="HelvNeue Roman for IBM"/>
              </w:rPr>
              <w:t>Location:</w:t>
            </w:r>
            <w:r w:rsidR="0075581F" w:rsidRPr="00AA0BA7">
              <w:rPr>
                <w:rFonts w:ascii="HelvNeue Roman for IBM" w:hAnsi="HelvNeue Roman for IBM"/>
              </w:rPr>
              <w:t xml:space="preserve"> </w:t>
            </w:r>
            <w:r w:rsidR="00DE7BE9">
              <w:rPr>
                <w:rFonts w:ascii="HelvNeue Roman for IBM" w:hAnsi="HelvNeue Roman for IBM"/>
              </w:rPr>
              <w:t>Harrow, UK</w:t>
            </w:r>
          </w:p>
          <w:p w14:paraId="0E7E79A7" w14:textId="226BBCAB" w:rsidR="008433A7" w:rsidRPr="008433A7" w:rsidRDefault="009B4E60" w:rsidP="008433A7">
            <w:pPr>
              <w:pStyle w:val="ListParagraph"/>
              <w:numPr>
                <w:ilvl w:val="0"/>
                <w:numId w:val="2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Background</w:t>
            </w:r>
            <w:r w:rsidR="00667E28">
              <w:rPr>
                <w:rFonts w:ascii="HelvNeue Roman for IBM" w:hAnsi="HelvNeue Roman for IBM"/>
              </w:rPr>
              <w:t>:</w:t>
            </w:r>
            <w:r w:rsidR="00DE7BE9">
              <w:rPr>
                <w:rFonts w:ascii="HelvNeue Roman for IBM" w:hAnsi="HelvNeue Roman for IBM"/>
              </w:rPr>
              <w:t xml:space="preserve"> </w:t>
            </w:r>
          </w:p>
          <w:p w14:paraId="1A31A55E" w14:textId="1F9E4D73" w:rsidR="008433A7" w:rsidRDefault="006974CE" w:rsidP="00A00345">
            <w:pPr>
              <w:ind w:left="340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- 10</w:t>
            </w:r>
            <w:r w:rsidR="008433A7">
              <w:rPr>
                <w:rFonts w:ascii="HelvNeue Roman for IBM" w:hAnsi="HelvNeue Roman for IBM"/>
              </w:rPr>
              <w:t xml:space="preserve"> </w:t>
            </w:r>
            <w:proofErr w:type="gramStart"/>
            <w:r w:rsidR="008433A7">
              <w:rPr>
                <w:rFonts w:ascii="HelvNeue Roman for IBM" w:hAnsi="HelvNeue Roman for IBM"/>
              </w:rPr>
              <w:t>years</w:t>
            </w:r>
            <w:proofErr w:type="gramEnd"/>
            <w:r w:rsidR="008433A7">
              <w:rPr>
                <w:rFonts w:ascii="HelvNeue Roman for IBM" w:hAnsi="HelvNeue Roman for IBM"/>
              </w:rPr>
              <w:t xml:space="preserve"> social care experience</w:t>
            </w:r>
          </w:p>
          <w:p w14:paraId="04CE053B" w14:textId="0DD59D4B" w:rsidR="008433A7" w:rsidRDefault="006974CE" w:rsidP="008433A7">
            <w:pPr>
              <w:ind w:left="340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-7</w:t>
            </w:r>
            <w:r w:rsidR="008433A7">
              <w:rPr>
                <w:rFonts w:ascii="HelvNeue Roman for IBM" w:hAnsi="HelvNeue Roman for IBM"/>
              </w:rPr>
              <w:t xml:space="preserve"> years working in Harrow Council</w:t>
            </w:r>
          </w:p>
          <w:p w14:paraId="3BDAD14C" w14:textId="77777777" w:rsidR="000277F7" w:rsidRPr="00AA0BA7" w:rsidRDefault="000277F7" w:rsidP="000722C4">
            <w:pPr>
              <w:pStyle w:val="ListParagraph"/>
              <w:ind w:left="340"/>
              <w:rPr>
                <w:rFonts w:ascii="HelvNeue Roman for IBM" w:hAnsi="HelvNeue Roman for IBM"/>
              </w:rPr>
            </w:pPr>
          </w:p>
          <w:p w14:paraId="185FABDD" w14:textId="7551D764" w:rsidR="00A45ACF" w:rsidRPr="00AF7D3A" w:rsidRDefault="00A45ACF" w:rsidP="00A45ACF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Quotes</w:t>
            </w:r>
          </w:p>
          <w:p w14:paraId="40DD47F1" w14:textId="77777777" w:rsidR="00A45ACF" w:rsidRDefault="00652DE9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‘The </w:t>
            </w:r>
            <w:r w:rsidRPr="00652DE9">
              <w:rPr>
                <w:rFonts w:ascii="HelvNeue Roman for IBM" w:hAnsi="HelvNeue Roman for IBM"/>
              </w:rPr>
              <w:t>backdrop is that we want to get good value for the council. Foreground is the client and the family and what is the best service for them.</w:t>
            </w:r>
            <w:r>
              <w:rPr>
                <w:rFonts w:ascii="HelvNeue Roman for IBM" w:hAnsi="HelvNeue Roman for IBM"/>
              </w:rPr>
              <w:t>’</w:t>
            </w:r>
          </w:p>
          <w:p w14:paraId="041DB4FB" w14:textId="77777777" w:rsidR="00652DE9" w:rsidRDefault="00652DE9" w:rsidP="0038274D">
            <w:pPr>
              <w:rPr>
                <w:rFonts w:ascii="HelvNeue Roman for IBM" w:hAnsi="HelvNeue Roman for IBM"/>
              </w:rPr>
            </w:pPr>
          </w:p>
          <w:p w14:paraId="70024481" w14:textId="77777777" w:rsidR="00652DE9" w:rsidRDefault="00857EAF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857EAF">
              <w:rPr>
                <w:rFonts w:ascii="HelvNeue Roman for IBM" w:hAnsi="HelvNeue Roman for IBM"/>
              </w:rPr>
              <w:t>Different people want to take different levels of responsibility, choice and control. Should be the person who decides that and not the social worker. We should fill in the gaps.</w:t>
            </w:r>
            <w:r>
              <w:rPr>
                <w:rFonts w:ascii="HelvNeue Roman for IBM" w:hAnsi="HelvNeue Roman for IBM"/>
              </w:rPr>
              <w:t>’</w:t>
            </w:r>
          </w:p>
          <w:p w14:paraId="220AEF4B" w14:textId="77777777" w:rsidR="00857EAF" w:rsidRDefault="00857EAF" w:rsidP="0038274D">
            <w:pPr>
              <w:rPr>
                <w:rFonts w:ascii="HelvNeue Roman for IBM" w:hAnsi="HelvNeue Roman for IBM"/>
              </w:rPr>
            </w:pPr>
          </w:p>
          <w:p w14:paraId="2BAD4043" w14:textId="63961DBD" w:rsidR="00857EAF" w:rsidRDefault="00D42E4C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D42E4C">
              <w:rPr>
                <w:rFonts w:ascii="HelvNeue Roman for IBM" w:hAnsi="HelvNeue Roman for IBM"/>
              </w:rPr>
              <w:t xml:space="preserve">One of the interesting and </w:t>
            </w:r>
            <w:r w:rsidR="006709C3" w:rsidRPr="00D42E4C">
              <w:rPr>
                <w:rFonts w:ascii="HelvNeue Roman for IBM" w:hAnsi="HelvNeue Roman for IBM"/>
              </w:rPr>
              <w:t>skilful</w:t>
            </w:r>
            <w:r w:rsidRPr="00D42E4C">
              <w:rPr>
                <w:rFonts w:ascii="HelvNeue Roman for IBM" w:hAnsi="HelvNeue Roman for IBM"/>
              </w:rPr>
              <w:t xml:space="preserve"> things</w:t>
            </w:r>
            <w:r>
              <w:rPr>
                <w:rFonts w:ascii="HelvNeue Roman for IBM" w:hAnsi="HelvNeue Roman for IBM"/>
              </w:rPr>
              <w:t xml:space="preserve"> </w:t>
            </w:r>
            <w:r w:rsidRPr="00D42E4C">
              <w:rPr>
                <w:rFonts w:ascii="HelvNeue Roman for IBM" w:hAnsi="HelvNeue Roman for IBM"/>
              </w:rPr>
              <w:t>about the job</w:t>
            </w:r>
            <w:r>
              <w:rPr>
                <w:rFonts w:ascii="HelvNeue Roman for IBM" w:hAnsi="HelvNeue Roman for IBM"/>
              </w:rPr>
              <w:t xml:space="preserve"> </w:t>
            </w:r>
            <w:r w:rsidRPr="00D42E4C">
              <w:rPr>
                <w:rFonts w:ascii="HelvNeue Roman for IBM" w:hAnsi="HelvNeue Roman for IBM"/>
              </w:rPr>
              <w:t>is being able to negotiate with the managers and families about what is realistic.</w:t>
            </w:r>
            <w:r>
              <w:rPr>
                <w:rFonts w:ascii="HelvNeue Roman for IBM" w:hAnsi="HelvNeue Roman for IBM"/>
              </w:rPr>
              <w:t>’</w:t>
            </w:r>
          </w:p>
          <w:p w14:paraId="30871E43" w14:textId="77777777" w:rsidR="006709C3" w:rsidRDefault="006709C3" w:rsidP="0038274D">
            <w:pPr>
              <w:rPr>
                <w:rFonts w:ascii="HelvNeue Roman for IBM" w:hAnsi="HelvNeue Roman for IBM"/>
              </w:rPr>
            </w:pPr>
          </w:p>
          <w:p w14:paraId="31858505" w14:textId="338018E6" w:rsidR="006709C3" w:rsidRPr="00AF7D3A" w:rsidRDefault="006709C3" w:rsidP="0038274D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‘</w:t>
            </w:r>
            <w:r w:rsidRPr="006709C3">
              <w:rPr>
                <w:rFonts w:ascii="HelvNeue Roman for IBM" w:hAnsi="HelvNeue Roman for IBM"/>
              </w:rPr>
              <w:t>The number of providers</w:t>
            </w:r>
            <w:r>
              <w:rPr>
                <w:rFonts w:ascii="HelvNeue Roman for IBM" w:hAnsi="HelvNeue Roman for IBM"/>
              </w:rPr>
              <w:t xml:space="preserve"> </w:t>
            </w:r>
            <w:r w:rsidRPr="006709C3">
              <w:rPr>
                <w:rFonts w:ascii="HelvNeue Roman for IBM" w:hAnsi="HelvNeue Roman for IBM"/>
              </w:rPr>
              <w:t>who reply is poor</w:t>
            </w:r>
            <w:r>
              <w:rPr>
                <w:rFonts w:ascii="HelvNeue Roman for IBM" w:hAnsi="HelvNeue Roman for IBM"/>
              </w:rPr>
              <w:t xml:space="preserve"> – t</w:t>
            </w:r>
            <w:r w:rsidRPr="006709C3">
              <w:rPr>
                <w:rFonts w:ascii="HelvNeue Roman for IBM" w:hAnsi="HelvNeue Roman for IBM"/>
              </w:rPr>
              <w:t>he</w:t>
            </w:r>
            <w:r>
              <w:rPr>
                <w:rFonts w:ascii="HelvNeue Roman for IBM" w:hAnsi="HelvNeue Roman for IBM"/>
              </w:rPr>
              <w:t>re are</w:t>
            </w:r>
            <w:r w:rsidRPr="006709C3">
              <w:rPr>
                <w:rFonts w:ascii="HelvNeue Roman for IBM" w:hAnsi="HelvNeue Roman for IBM"/>
              </w:rPr>
              <w:t xml:space="preserve"> delays in agencies replying.</w:t>
            </w:r>
            <w:r>
              <w:rPr>
                <w:rFonts w:ascii="HelvNeue Roman for IBM" w:hAnsi="HelvNeue Roman for IBM"/>
              </w:rPr>
              <w:t>’</w:t>
            </w:r>
          </w:p>
        </w:tc>
        <w:tc>
          <w:tcPr>
            <w:tcW w:w="6682" w:type="dxa"/>
            <w:tcMar>
              <w:top w:w="504" w:type="dxa"/>
              <w:left w:w="0" w:type="dxa"/>
            </w:tcMar>
          </w:tcPr>
          <w:tbl>
            <w:tblPr>
              <w:tblStyle w:val="TableGrid"/>
              <w:tblpPr w:leftFromText="180" w:rightFromText="180" w:vertAnchor="page" w:horzAnchor="page" w:tblpX="1" w:tblpY="1"/>
              <w:tblOverlap w:val="never"/>
              <w:tblW w:w="658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bottom w:w="965" w:type="dxa"/>
                <w:right w:w="432" w:type="dxa"/>
              </w:tblCellMar>
              <w:tblLook w:val="04A0" w:firstRow="1" w:lastRow="0" w:firstColumn="1" w:lastColumn="0" w:noHBand="0" w:noVBand="1"/>
              <w:tblDescription w:val="Heading layout table"/>
            </w:tblPr>
            <w:tblGrid>
              <w:gridCol w:w="6583"/>
            </w:tblGrid>
            <w:tr w:rsidR="00953E82" w:rsidRPr="00AF7D3A" w14:paraId="06946B3C" w14:textId="77777777" w:rsidTr="00AC0126">
              <w:trPr>
                <w:trHeight w:val="2"/>
              </w:trPr>
              <w:tc>
                <w:tcPr>
                  <w:tcW w:w="6583" w:type="dxa"/>
                  <w:vAlign w:val="center"/>
                </w:tcPr>
                <w:p w14:paraId="6A4CE63B" w14:textId="22ADB548" w:rsidR="00C612DA" w:rsidRPr="00AF7D3A" w:rsidRDefault="00664B56" w:rsidP="00C612DA">
                  <w:pPr>
                    <w:pStyle w:val="Heading1"/>
                    <w:outlineLvl w:val="0"/>
                  </w:pPr>
                  <w:sdt>
                    <w:sdtPr>
                      <w:alias w:val="Your Name:"/>
                      <w:tag w:val="Your Name:"/>
                      <w:id w:val="1982421306"/>
                      <w:placeholder>
                        <w:docPart w:val="327494A26502F8459FD7440E75F08CE0"/>
                      </w:placeholder>
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<w15:appearance w15:val="hidden"/>
                      <w:text w:multiLine="1"/>
                    </w:sdtPr>
                    <w:sdtEndPr/>
                    <w:sdtContent>
                      <w:r w:rsidR="006974CE">
                        <w:t>Toni</w:t>
                      </w:r>
                      <w:r w:rsidR="008431D6">
                        <w:t xml:space="preserve"> </w:t>
                      </w:r>
                    </w:sdtContent>
                  </w:sdt>
                </w:p>
                <w:p w14:paraId="23296856" w14:textId="789AC0D5" w:rsidR="00C612DA" w:rsidRPr="00AF7D3A" w:rsidRDefault="00E4509C" w:rsidP="006974CE">
                  <w:pPr>
                    <w:pStyle w:val="Heading2"/>
                    <w:outlineLvl w:val="1"/>
                    <w:rPr>
                      <w:rFonts w:ascii="HelvNeue Bold for IBM" w:hAnsi="HelvNeue Bold for IBM"/>
                    </w:rPr>
                  </w:pPr>
                  <w:r>
                    <w:rPr>
                      <w:rFonts w:ascii="HelvNeue Bold for IBM" w:hAnsi="HelvNeue Bold for IBM"/>
                    </w:rPr>
                    <w:t xml:space="preserve">Care </w:t>
                  </w:r>
                  <w:r w:rsidR="006974CE">
                    <w:rPr>
                      <w:rFonts w:ascii="HelvNeue Bold for IBM" w:hAnsi="HelvNeue Bold for IBM"/>
                    </w:rPr>
                    <w:t>team member</w:t>
                  </w:r>
                </w:p>
              </w:tc>
            </w:tr>
          </w:tbl>
          <w:p w14:paraId="06E294EC" w14:textId="3C273015" w:rsidR="002C2CDD" w:rsidRPr="0009123B" w:rsidRDefault="0075581F" w:rsidP="007569C1">
            <w:pPr>
              <w:pStyle w:val="Heading3"/>
              <w:rPr>
                <w:rFonts w:ascii="HelvNeue Bold for IBM" w:hAnsi="HelvNeue Bold for IBM"/>
                <w:vertAlign w:val="subscript"/>
              </w:rPr>
            </w:pPr>
            <w:r>
              <w:rPr>
                <w:rFonts w:ascii="HelvNeue Bold for IBM" w:hAnsi="HelvNeue Bold for IBM"/>
              </w:rPr>
              <w:t>ROLE</w:t>
            </w:r>
            <w:r w:rsidR="0009123B">
              <w:rPr>
                <w:rFonts w:ascii="HelvNeue Bold for IBM" w:hAnsi="HelvNeue Bold for IBM"/>
                <w:vertAlign w:val="subscript"/>
              </w:rPr>
              <w:softHyphen/>
            </w:r>
          </w:p>
          <w:p w14:paraId="59F88391" w14:textId="21443D61" w:rsidR="007D4537" w:rsidRPr="00AF7D3A" w:rsidRDefault="0075581F" w:rsidP="007569C1">
            <w:pPr>
              <w:pStyle w:val="Heading4"/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Care </w:t>
            </w:r>
            <w:r w:rsidR="006974CE">
              <w:rPr>
                <w:rFonts w:ascii="HelvNeue Roman for IBM" w:hAnsi="HelvNeue Roman for IBM"/>
              </w:rPr>
              <w:t>team member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>
              <w:rPr>
                <w:rFonts w:ascii="HelvNeue Roman for IBM" w:hAnsi="HelvNeue Roman for IBM"/>
              </w:rPr>
              <w:t>Harrow council</w:t>
            </w:r>
            <w:r w:rsidR="002C2CDD" w:rsidRPr="00AF7D3A">
              <w:rPr>
                <w:rFonts w:ascii="HelvNeue Roman for IBM" w:hAnsi="HelvNeue Roman for IBM"/>
              </w:rPr>
              <w:t xml:space="preserve"> • </w:t>
            </w:r>
            <w:r w:rsidR="006974CE">
              <w:rPr>
                <w:rFonts w:ascii="HelvNeue Roman for IBM" w:hAnsi="HelvNeue Roman for IBM"/>
              </w:rPr>
              <w:t>7</w:t>
            </w:r>
            <w:r>
              <w:rPr>
                <w:rFonts w:ascii="HelvNeue Roman for IBM" w:hAnsi="HelvNeue Roman for IBM"/>
              </w:rPr>
              <w:t xml:space="preserve"> years </w:t>
            </w:r>
          </w:p>
          <w:p w14:paraId="00A9E734" w14:textId="6FA6ABAA" w:rsidR="008433A7" w:rsidRPr="006974CE" w:rsidRDefault="00A00345" w:rsidP="0075581F">
            <w:pPr>
              <w:rPr>
                <w:rFonts w:ascii="HelvNeue Roman for IBM" w:hAnsi="HelvNeue Roman for IBM"/>
                <w:color w:val="000000" w:themeColor="text1"/>
                <w:highlight w:val="yellow"/>
              </w:rPr>
            </w:pPr>
            <w:r>
              <w:rPr>
                <w:rFonts w:ascii="HelvNeue Roman for IBM" w:hAnsi="HelvNeue Roman for IBM"/>
              </w:rPr>
              <w:t xml:space="preserve"> </w:t>
            </w:r>
            <w:proofErr w:type="spellStart"/>
            <w:r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>V</w:t>
            </w:r>
            <w:r w:rsidR="00A521F4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>ina</w:t>
            </w:r>
            <w:proofErr w:type="spellEnd"/>
            <w:r w:rsidR="00667D32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 xml:space="preserve"> </w:t>
            </w:r>
            <w:r w:rsidR="00B05238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 xml:space="preserve">is </w:t>
            </w:r>
            <w:r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 xml:space="preserve">a care manager </w:t>
            </w:r>
            <w:r w:rsidR="008433A7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>in</w:t>
            </w:r>
            <w:r w:rsidR="00B05238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 xml:space="preserve"> the P2 team</w:t>
            </w:r>
            <w:r w:rsidR="008433A7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>. She is responsible for putting support plans in place for her allocated service users</w:t>
            </w:r>
            <w:r w:rsidR="00DA78FE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 xml:space="preserve"> (SU)</w:t>
            </w:r>
            <w:r w:rsidR="008433A7"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 xml:space="preserve">. She typically has about 28 allocated service users at a given time. </w:t>
            </w:r>
          </w:p>
          <w:p w14:paraId="3F23FE9B" w14:textId="59BE11BE" w:rsidR="008433A7" w:rsidRPr="006974CE" w:rsidRDefault="1A7F546C" w:rsidP="0075581F">
            <w:pPr>
              <w:rPr>
                <w:rFonts w:ascii="HelvNeue Roman for IBM" w:hAnsi="HelvNeue Roman for IBM"/>
                <w:color w:val="000000" w:themeColor="text1"/>
                <w:highlight w:val="yellow"/>
              </w:rPr>
            </w:pPr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Her initial contact with a SU is typically a home visit. While on home visits, </w:t>
            </w:r>
            <w:proofErr w:type="spellStart"/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>Vina</w:t>
            </w:r>
            <w:proofErr w:type="spellEnd"/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works to understand a bit about the SU’s needs as they may have changed since the assessment.  </w:t>
            </w:r>
            <w:proofErr w:type="spellStart"/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>Vina</w:t>
            </w:r>
            <w:proofErr w:type="spellEnd"/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explains the personal budget, MCeP and seeks the SU’s consent for PayPal. She also works to understand SU’s preferences and existing care that already may be in place. </w:t>
            </w:r>
          </w:p>
          <w:p w14:paraId="2382EC36" w14:textId="018F1CEC" w:rsidR="0075581F" w:rsidRPr="006974CE" w:rsidRDefault="64CE7AEC" w:rsidP="0075581F">
            <w:pPr>
              <w:rPr>
                <w:rFonts w:ascii="HelvNeue Roman for IBM" w:hAnsi="HelvNeue Roman for IBM"/>
                <w:color w:val="000000" w:themeColor="text1"/>
                <w:highlight w:val="yellow"/>
              </w:rPr>
            </w:pPr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Back in the office, </w:t>
            </w:r>
            <w:proofErr w:type="spellStart"/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>Vina</w:t>
            </w:r>
            <w:proofErr w:type="spellEnd"/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creates a draft care plan for the SU in MCeP. In order to do this, she must enquire with providers as to whether they can provide the service f</w:t>
            </w:r>
            <w:r w:rsid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>or the SU at the requested rate</w:t>
            </w:r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and ensure that the services are within the SUs budget. Once the draft plan has been agreed with the SU and</w:t>
            </w:r>
            <w:r w:rsidR="009D7459"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providers, </w:t>
            </w:r>
            <w:proofErr w:type="spellStart"/>
            <w:r w:rsidR="009D7459"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>Vina</w:t>
            </w:r>
            <w:proofErr w:type="spellEnd"/>
            <w:r w:rsidR="009D7459"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presents the </w:t>
            </w:r>
            <w:r w:rsidR="0098399A"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>support</w:t>
            </w:r>
            <w:r w:rsidR="009D7459"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plan</w:t>
            </w:r>
            <w:r w:rsidRPr="006974CE">
              <w:rPr>
                <w:rFonts w:ascii="HelvNeue Roman for IBM" w:eastAsia="HelvNeue Roman for IBM" w:hAnsi="HelvNeue Roman for IBM" w:cs="HelvNeue Roman for IBM"/>
                <w:color w:val="000000" w:themeColor="text1"/>
                <w:highlight w:val="yellow"/>
              </w:rPr>
              <w:t xml:space="preserve"> to the funding panel, at which point it is either approved or rejected. </w:t>
            </w:r>
          </w:p>
          <w:p w14:paraId="6BDC5714" w14:textId="0ADCDB03" w:rsidR="00BF2317" w:rsidRPr="006974CE" w:rsidRDefault="00BF2317" w:rsidP="0075581F">
            <w:pPr>
              <w:rPr>
                <w:rFonts w:ascii="HelvNeue Roman for IBM" w:hAnsi="HelvNeue Roman for IBM"/>
                <w:color w:val="000000" w:themeColor="text1"/>
              </w:rPr>
            </w:pPr>
            <w:r w:rsidRPr="006974CE">
              <w:rPr>
                <w:rFonts w:ascii="HelvNeue Roman for IBM" w:hAnsi="HelvNeue Roman for IBM"/>
                <w:color w:val="000000" w:themeColor="text1"/>
                <w:highlight w:val="yellow"/>
              </w:rPr>
              <w:t>It takes 2-3 weeks on average to process a support plan to approval.</w:t>
            </w:r>
            <w:r w:rsidRPr="006974CE">
              <w:rPr>
                <w:rFonts w:ascii="HelvNeue Roman for IBM" w:hAnsi="HelvNeue Roman for IBM"/>
                <w:color w:val="000000" w:themeColor="text1"/>
              </w:rPr>
              <w:t xml:space="preserve">  </w:t>
            </w:r>
          </w:p>
          <w:p w14:paraId="7D672215" w14:textId="42962A8A" w:rsidR="002C2CDD" w:rsidRPr="00AF7D3A" w:rsidRDefault="00C84C32" w:rsidP="00AF7D3A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Goals &amp; </w:t>
            </w:r>
            <w:r w:rsidR="00AF7D3A" w:rsidRPr="00AF7D3A">
              <w:rPr>
                <w:rFonts w:ascii="HelvNeue Bold for IBM" w:hAnsi="HelvNeue Bold for IBM"/>
              </w:rPr>
              <w:t>Tasks</w:t>
            </w:r>
          </w:p>
          <w:p w14:paraId="3E0BED32" w14:textId="6EB84E13" w:rsidR="00844D54" w:rsidRDefault="006709C3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 w:rsidRPr="006709C3">
              <w:rPr>
                <w:rFonts w:ascii="HelvNeue Roman for IBM" w:hAnsi="HelvNeue Roman for IBM"/>
              </w:rPr>
              <w:t>Organise and carry out home visits.</w:t>
            </w:r>
          </w:p>
          <w:p w14:paraId="7E5A3615" w14:textId="19BC2562" w:rsidR="0097468E" w:rsidRDefault="00714C71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Register </w:t>
            </w:r>
            <w:r w:rsidR="00DA78FE">
              <w:rPr>
                <w:rFonts w:ascii="HelvNeue Roman for IBM" w:hAnsi="HelvNeue Roman for IBM"/>
              </w:rPr>
              <w:t>SU</w:t>
            </w:r>
            <w:r>
              <w:rPr>
                <w:rFonts w:ascii="HelvNeue Roman for IBM" w:hAnsi="HelvNeue Roman for IBM"/>
              </w:rPr>
              <w:t xml:space="preserve"> on MCeP</w:t>
            </w:r>
            <w:r w:rsidR="0097468E">
              <w:rPr>
                <w:rFonts w:ascii="HelvNeue Roman for IBM" w:hAnsi="HelvNeue Roman for IBM"/>
              </w:rPr>
              <w:t>.</w:t>
            </w:r>
          </w:p>
          <w:p w14:paraId="4827A017" w14:textId="16BDD523" w:rsidR="006A2C80" w:rsidRPr="006A2C80" w:rsidRDefault="006A2C80" w:rsidP="006A2C80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Explain </w:t>
            </w:r>
            <w:r w:rsidR="00DA78FE">
              <w:rPr>
                <w:rFonts w:ascii="HelvNeue Roman for IBM" w:hAnsi="HelvNeue Roman for IBM"/>
              </w:rPr>
              <w:t xml:space="preserve">how MCeP works </w:t>
            </w:r>
            <w:r>
              <w:rPr>
                <w:rFonts w:ascii="HelvNeue Roman for IBM" w:hAnsi="HelvNeue Roman for IBM"/>
              </w:rPr>
              <w:t>and seek consent for PayPal.</w:t>
            </w:r>
          </w:p>
          <w:p w14:paraId="6FEDDA35" w14:textId="08B81A9F" w:rsidR="006709C3" w:rsidRDefault="006709C3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Understand client preferences</w:t>
            </w:r>
            <w:r w:rsidR="00DA78FE">
              <w:rPr>
                <w:rFonts w:ascii="HelvNeue Roman for IBM" w:hAnsi="HelvNeue Roman for IBM"/>
              </w:rPr>
              <w:t xml:space="preserve"> for services and providers. </w:t>
            </w:r>
          </w:p>
          <w:p w14:paraId="29F37DDF" w14:textId="08332227" w:rsidR="006A2C80" w:rsidRDefault="006A2C80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Use MCeP to find providers and agree on a price for </w:t>
            </w:r>
            <w:r w:rsidR="00DA78FE">
              <w:rPr>
                <w:rFonts w:ascii="HelvNeue Roman for IBM" w:hAnsi="HelvNeue Roman for IBM"/>
              </w:rPr>
              <w:t xml:space="preserve">services </w:t>
            </w:r>
            <w:r w:rsidR="0097468E">
              <w:rPr>
                <w:rFonts w:ascii="HelvNeue Roman for IBM" w:hAnsi="HelvNeue Roman for IBM"/>
              </w:rPr>
              <w:t xml:space="preserve">(provider </w:t>
            </w:r>
            <w:r w:rsidR="00DA78FE">
              <w:rPr>
                <w:rFonts w:ascii="HelvNeue Roman for IBM" w:hAnsi="HelvNeue Roman for IBM"/>
              </w:rPr>
              <w:t>enquiries</w:t>
            </w:r>
            <w:r w:rsidR="0097468E">
              <w:rPr>
                <w:rFonts w:ascii="HelvNeue Roman for IBM" w:hAnsi="HelvNeue Roman for IBM"/>
              </w:rPr>
              <w:t>)</w:t>
            </w:r>
            <w:r>
              <w:rPr>
                <w:rFonts w:ascii="HelvNeue Roman for IBM" w:hAnsi="HelvNeue Roman for IBM"/>
              </w:rPr>
              <w:t>.</w:t>
            </w:r>
          </w:p>
          <w:p w14:paraId="17BBB9A1" w14:textId="51313F12" w:rsidR="006709C3" w:rsidRDefault="006709C3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Build </w:t>
            </w:r>
            <w:r w:rsidR="006A2C80">
              <w:rPr>
                <w:rFonts w:ascii="HelvNeue Roman for IBM" w:hAnsi="HelvNeue Roman for IBM"/>
              </w:rPr>
              <w:t xml:space="preserve">a </w:t>
            </w:r>
            <w:r>
              <w:rPr>
                <w:rFonts w:ascii="HelvNeue Roman for IBM" w:hAnsi="HelvNeue Roman for IBM"/>
              </w:rPr>
              <w:t>draft support plan.</w:t>
            </w:r>
          </w:p>
          <w:p w14:paraId="4DC7F261" w14:textId="5A6BF145" w:rsidR="006709C3" w:rsidRDefault="006709C3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P</w:t>
            </w:r>
            <w:r w:rsidR="006A2C80">
              <w:rPr>
                <w:rFonts w:ascii="HelvNeue Roman for IBM" w:hAnsi="HelvNeue Roman for IBM"/>
              </w:rPr>
              <w:t>repare and p</w:t>
            </w:r>
            <w:r>
              <w:rPr>
                <w:rFonts w:ascii="HelvNeue Roman for IBM" w:hAnsi="HelvNeue Roman for IBM"/>
              </w:rPr>
              <w:t>resent draft plan to the funding panel.</w:t>
            </w:r>
          </w:p>
          <w:p w14:paraId="13B3B5B5" w14:textId="342D9D6B" w:rsidR="00DA78FE" w:rsidRDefault="64CE7AEC" w:rsidP="64CE7AEC">
            <w:pPr>
              <w:pStyle w:val="ListParagraph"/>
              <w:numPr>
                <w:ilvl w:val="0"/>
                <w:numId w:val="3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64CE7AEC">
              <w:rPr>
                <w:rFonts w:ascii="HelvNeue Roman for IBM" w:eastAsia="HelvNeue Roman for IBM" w:hAnsi="HelvNeue Roman for IBM" w:cs="HelvNeue Roman for IBM"/>
              </w:rPr>
              <w:t>Seek approval for increased budget if necessary to meet SU’s needs.</w:t>
            </w:r>
          </w:p>
          <w:p w14:paraId="0B5EE83C" w14:textId="77777777" w:rsidR="00DA78FE" w:rsidRDefault="0097468E" w:rsidP="006709C3">
            <w:pPr>
              <w:pStyle w:val="ListParagraph"/>
              <w:numPr>
                <w:ilvl w:val="0"/>
                <w:numId w:val="3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Notify </w:t>
            </w:r>
            <w:r w:rsidR="00DA78FE">
              <w:rPr>
                <w:rFonts w:ascii="HelvNeue Roman for IBM" w:hAnsi="HelvNeue Roman for IBM"/>
              </w:rPr>
              <w:t>SU</w:t>
            </w:r>
            <w:r>
              <w:rPr>
                <w:rFonts w:ascii="HelvNeue Roman for IBM" w:hAnsi="HelvNeue Roman for IBM"/>
              </w:rPr>
              <w:t xml:space="preserve"> of funding panel result and seek final approval</w:t>
            </w:r>
            <w:r w:rsidR="00DA78FE">
              <w:rPr>
                <w:rFonts w:ascii="HelvNeue Roman for IBM" w:hAnsi="HelvNeue Roman for IBM"/>
              </w:rPr>
              <w:t xml:space="preserve"> from funding panel</w:t>
            </w:r>
            <w:r>
              <w:rPr>
                <w:rFonts w:ascii="HelvNeue Roman for IBM" w:hAnsi="HelvNeue Roman for IBM"/>
              </w:rPr>
              <w:t>.</w:t>
            </w:r>
          </w:p>
          <w:p w14:paraId="272F24E1" w14:textId="0EE0DF29" w:rsidR="002C2CDD" w:rsidRPr="00AF7D3A" w:rsidRDefault="00A45ACF" w:rsidP="007569C1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>Painponts</w:t>
            </w:r>
          </w:p>
          <w:p w14:paraId="28CA3576" w14:textId="2C4139F4" w:rsidR="00BF2317" w:rsidRDefault="00816A8E" w:rsidP="00BF231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When the </w:t>
            </w:r>
            <w:r w:rsidR="005B5877">
              <w:rPr>
                <w:rFonts w:ascii="HelvNeue Roman for IBM" w:hAnsi="HelvNeue Roman for IBM"/>
              </w:rPr>
              <w:t>SU</w:t>
            </w:r>
            <w:r>
              <w:rPr>
                <w:rFonts w:ascii="HelvNeue Roman for IBM" w:hAnsi="HelvNeue Roman for IBM"/>
              </w:rPr>
              <w:t xml:space="preserve"> refuses to use PayPal.</w:t>
            </w:r>
          </w:p>
          <w:p w14:paraId="57903D31" w14:textId="538874B7" w:rsidR="007A0DFA" w:rsidRDefault="007A0DFA" w:rsidP="00BF231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lastRenderedPageBreak/>
              <w:t xml:space="preserve">Dealing with challenging SUs or family members on home visits. </w:t>
            </w:r>
          </w:p>
          <w:p w14:paraId="5D590F85" w14:textId="5E540CF5" w:rsidR="00BF2317" w:rsidRPr="00BF2317" w:rsidRDefault="00BF2317" w:rsidP="00BF2317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Explaining how MCeP and PayPal work can be difficult – </w:t>
            </w:r>
            <w:proofErr w:type="spellStart"/>
            <w:r>
              <w:rPr>
                <w:rFonts w:ascii="HelvNeue Roman for IBM" w:hAnsi="HelvNeue Roman for IBM"/>
              </w:rPr>
              <w:t>Vina</w:t>
            </w:r>
            <w:proofErr w:type="spellEnd"/>
            <w:r>
              <w:rPr>
                <w:rFonts w:ascii="HelvNeue Roman for IBM" w:hAnsi="HelvNeue Roman for IBM"/>
              </w:rPr>
              <w:t xml:space="preserve"> uses a print out of a diagram that her son drew up on her computer for her to illustrate how it works when she visits SUs.</w:t>
            </w:r>
          </w:p>
          <w:p w14:paraId="2380F971" w14:textId="77777777" w:rsidR="00816A8E" w:rsidRDefault="00816A8E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The search function on MCeP does not work well.</w:t>
            </w:r>
          </w:p>
          <w:p w14:paraId="5DF22C7C" w14:textId="77777777" w:rsidR="00816A8E" w:rsidRDefault="3CD0E803" w:rsidP="3CD0E803">
            <w:pPr>
              <w:pStyle w:val="ListParagraph"/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3CD0E803">
              <w:rPr>
                <w:rFonts w:ascii="HelvNeue Roman for IBM" w:eastAsia="HelvNeue Roman for IBM" w:hAnsi="HelvNeue Roman for IBM" w:cs="HelvNeue Roman for IBM"/>
              </w:rPr>
              <w:t>The duplication of information between MCeP and FWi.</w:t>
            </w:r>
          </w:p>
          <w:p w14:paraId="49F40276" w14:textId="7AED95AD" w:rsidR="3CD0E803" w:rsidRDefault="3CD0E803" w:rsidP="3CD0E803">
            <w:pPr>
              <w:pStyle w:val="ListParagraph"/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3CD0E803">
              <w:rPr>
                <w:rFonts w:ascii="HelvNeue Roman for IBM" w:eastAsia="HelvNeue Roman for IBM" w:hAnsi="HelvNeue Roman for IBM" w:cs="HelvNeue Roman for IBM"/>
              </w:rPr>
              <w:t xml:space="preserve">The fact that she has to use two systems (it should be one). </w:t>
            </w:r>
          </w:p>
          <w:p w14:paraId="371F3876" w14:textId="09B0E811" w:rsidR="00E82EC9" w:rsidRDefault="00816A8E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Being </w:t>
            </w:r>
            <w:r w:rsidR="003B461C">
              <w:rPr>
                <w:rFonts w:ascii="HelvNeue Roman for IBM" w:hAnsi="HelvNeue Roman for IBM"/>
              </w:rPr>
              <w:t xml:space="preserve">the only team with access to MCeP (reviews coming from the P3 team in particular) </w:t>
            </w:r>
          </w:p>
          <w:p w14:paraId="62C39330" w14:textId="25D620CD" w:rsidR="003B461C" w:rsidRDefault="003B461C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The amount of time between the </w:t>
            </w:r>
            <w:r w:rsidR="005B5877">
              <w:rPr>
                <w:rFonts w:ascii="HelvNeue Roman for IBM" w:hAnsi="HelvNeue Roman for IBM"/>
              </w:rPr>
              <w:t>SU</w:t>
            </w:r>
            <w:r>
              <w:rPr>
                <w:rFonts w:ascii="HelvNeue Roman for IBM" w:hAnsi="HelvNeue Roman for IBM"/>
              </w:rPr>
              <w:t xml:space="preserve"> home visit and the funding panel. </w:t>
            </w:r>
          </w:p>
          <w:p w14:paraId="40AAEDD5" w14:textId="249D90D3" w:rsidR="00C15F42" w:rsidRDefault="00C15F42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Once responses have been received from providers, there can </w:t>
            </w:r>
            <w:r w:rsidR="00944738">
              <w:rPr>
                <w:rFonts w:ascii="HelvNeue Roman for IBM" w:hAnsi="HelvNeue Roman for IBM"/>
              </w:rPr>
              <w:t>some</w:t>
            </w:r>
            <w:r>
              <w:rPr>
                <w:rFonts w:ascii="HelvNeue Roman for IBM" w:hAnsi="HelvNeue Roman for IBM"/>
              </w:rPr>
              <w:t xml:space="preserve"> of back and forth </w:t>
            </w:r>
            <w:r w:rsidR="00A669A7">
              <w:rPr>
                <w:rFonts w:ascii="HelvNeue Roman for IBM" w:hAnsi="HelvNeue Roman for IBM"/>
              </w:rPr>
              <w:t xml:space="preserve">(interviews, delay in SU making a decision) </w:t>
            </w:r>
            <w:r>
              <w:rPr>
                <w:rFonts w:ascii="HelvNeue Roman for IBM" w:hAnsi="HelvNeue Roman for IBM"/>
              </w:rPr>
              <w:t xml:space="preserve">between the </w:t>
            </w:r>
            <w:r w:rsidR="005B5877">
              <w:rPr>
                <w:rFonts w:ascii="HelvNeue Roman for IBM" w:hAnsi="HelvNeue Roman for IBM"/>
              </w:rPr>
              <w:t>SU</w:t>
            </w:r>
            <w:r>
              <w:rPr>
                <w:rFonts w:ascii="HelvNeue Roman for IBM" w:hAnsi="HelvNeue Roman for IBM"/>
              </w:rPr>
              <w:t xml:space="preserve"> and </w:t>
            </w:r>
            <w:r w:rsidR="00A669A7">
              <w:rPr>
                <w:rFonts w:ascii="HelvNeue Roman for IBM" w:hAnsi="HelvNeue Roman for IBM"/>
              </w:rPr>
              <w:t>provider which can take time.</w:t>
            </w:r>
          </w:p>
          <w:p w14:paraId="4765D553" w14:textId="561E60ED" w:rsidR="00944738" w:rsidRDefault="1A7F546C" w:rsidP="1A7F546C">
            <w:pPr>
              <w:pStyle w:val="ListParagraph"/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1A7F546C">
              <w:rPr>
                <w:rFonts w:ascii="HelvNeue Roman for IBM" w:eastAsia="HelvNeue Roman for IBM" w:hAnsi="HelvNeue Roman for IBM" w:cs="HelvNeue Roman for IBM"/>
              </w:rPr>
              <w:t>If a provider is suspended they will not get returned in searches in MCeP at all. This can be confusing</w:t>
            </w:r>
            <w:r w:rsidR="009D60BF">
              <w:rPr>
                <w:rFonts w:ascii="HelvNeue Roman for IBM" w:eastAsia="HelvNeue Roman for IBM" w:hAnsi="HelvNeue Roman for IBM" w:cs="HelvNeue Roman for IBM"/>
              </w:rPr>
              <w:t>. (This is intentional to avoid</w:t>
            </w:r>
            <w:r w:rsidR="0098399A">
              <w:rPr>
                <w:rFonts w:ascii="HelvNeue Roman for IBM" w:eastAsia="HelvNeue Roman for IBM" w:hAnsi="HelvNeue Roman for IBM" w:cs="HelvNeue Roman for IBM"/>
              </w:rPr>
              <w:t xml:space="preserve"> CM’s selecting a provider that no longer is appropriate, however the CM’s are not notified of this)</w:t>
            </w:r>
          </w:p>
          <w:p w14:paraId="140C68A0" w14:textId="68C587EF" w:rsidR="005B5877" w:rsidRDefault="005B5877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Provider details are not up to date – advertising services that may no longer be available</w:t>
            </w:r>
            <w:bookmarkStart w:id="0" w:name="_GoBack"/>
            <w:bookmarkEnd w:id="0"/>
          </w:p>
          <w:p w14:paraId="00E354DA" w14:textId="59800C96" w:rsidR="00563A29" w:rsidRDefault="00563A29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>Current system is very slow.</w:t>
            </w:r>
          </w:p>
          <w:p w14:paraId="2C3AD88F" w14:textId="5C9BB62E" w:rsidR="00563A29" w:rsidRDefault="00563A29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Providers sometimes do not respond, or are very slow to do so. </w:t>
            </w:r>
          </w:p>
          <w:p w14:paraId="55CAA60E" w14:textId="7B48895A" w:rsidR="00BF2317" w:rsidRDefault="00BF2317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t xml:space="preserve">A lot of providers are not fully up to speed on MCeP and care managers spend time educating them on what they need to do. </w:t>
            </w:r>
          </w:p>
          <w:p w14:paraId="596602E2" w14:textId="6A554321" w:rsidR="00A107F8" w:rsidRPr="006974CE" w:rsidRDefault="00A107F8" w:rsidP="0029095E">
            <w:pPr>
              <w:pStyle w:val="ListParagraph"/>
              <w:numPr>
                <w:ilvl w:val="0"/>
                <w:numId w:val="4"/>
              </w:numPr>
              <w:rPr>
                <w:rFonts w:ascii="HelvNeue Roman for IBM" w:hAnsi="HelvNeue Roman for IBM"/>
                <w:highlight w:val="yellow"/>
              </w:rPr>
            </w:pPr>
            <w:r w:rsidRPr="006974CE">
              <w:rPr>
                <w:rFonts w:ascii="HelvNeue Roman for IBM" w:hAnsi="HelvNeue Roman for IBM"/>
                <w:highlight w:val="yellow"/>
              </w:rPr>
              <w:t xml:space="preserve">Sometimes it can take a long time to set up and process payments. </w:t>
            </w:r>
          </w:p>
          <w:p w14:paraId="697D555E" w14:textId="3053C0F8" w:rsidR="00A107F8" w:rsidRDefault="375F6466" w:rsidP="375F6466">
            <w:pPr>
              <w:pStyle w:val="ListParagraph"/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375F6466">
              <w:rPr>
                <w:rFonts w:ascii="HelvNeue Roman for IBM" w:eastAsia="HelvNeue Roman for IBM" w:hAnsi="HelvNeue Roman for IBM" w:cs="HelvNeue Roman for IBM"/>
              </w:rPr>
              <w:t>Worries that there may be discrepancies between FWi and MCeP.</w:t>
            </w:r>
          </w:p>
          <w:p w14:paraId="46A8A58E" w14:textId="6604E093" w:rsidR="375F6466" w:rsidRDefault="375F6466" w:rsidP="375F6466">
            <w:pPr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 w:rsidRPr="375F6466">
              <w:rPr>
                <w:rFonts w:ascii="HelvNeue Roman for IBM" w:eastAsia="HelvNeue Roman for IBM" w:hAnsi="HelvNeue Roman for IBM" w:cs="HelvNeue Roman for IBM"/>
              </w:rPr>
              <w:t>Concerns with privacy when showing MCeP, other client plan details are displayed. CM has to very quic</w:t>
            </w:r>
            <w:r w:rsidR="006600C0">
              <w:rPr>
                <w:rFonts w:ascii="HelvNeue Roman for IBM" w:eastAsia="HelvNeue Roman for IBM" w:hAnsi="HelvNeue Roman for IBM" w:cs="HelvNeue Roman for IBM"/>
              </w:rPr>
              <w:t>k</w:t>
            </w:r>
            <w:r w:rsidRPr="375F6466">
              <w:rPr>
                <w:rFonts w:ascii="HelvNeue Roman for IBM" w:eastAsia="HelvNeue Roman for IBM" w:hAnsi="HelvNeue Roman for IBM" w:cs="HelvNeue Roman for IBM"/>
              </w:rPr>
              <w:t>ly navigate to the client's plan</w:t>
            </w:r>
          </w:p>
          <w:p w14:paraId="7C04CF24" w14:textId="15CE84AB" w:rsidR="00F677C1" w:rsidRDefault="007B1809" w:rsidP="375F6466">
            <w:pPr>
              <w:numPr>
                <w:ilvl w:val="0"/>
                <w:numId w:val="4"/>
              </w:numPr>
              <w:rPr>
                <w:rFonts w:ascii="HelvNeue Roman for IBM" w:eastAsia="HelvNeue Roman for IBM" w:hAnsi="HelvNeue Roman for IBM" w:cs="HelvNeue Roman for IBM"/>
              </w:rPr>
            </w:pPr>
            <w:r>
              <w:rPr>
                <w:rFonts w:ascii="HelvNeue Roman for IBM" w:eastAsia="HelvNeue Roman for IBM" w:hAnsi="HelvNeue Roman for IBM" w:cs="HelvNeue Roman for IBM"/>
              </w:rPr>
              <w:t xml:space="preserve">Need to remember to follow up with providers who have not responded – no way of seeing that in MCeP. </w:t>
            </w:r>
          </w:p>
          <w:p w14:paraId="692A040C" w14:textId="0AB26824" w:rsidR="007A0DFA" w:rsidRPr="007A0DFA" w:rsidRDefault="00A107F8" w:rsidP="1A7F546C">
            <w:pPr>
              <w:rPr>
                <w:rFonts w:ascii="HelvNeue Roman for IBM" w:hAnsi="HelvNeue Roman for IBM"/>
              </w:rPr>
            </w:pPr>
            <w:r>
              <w:rPr>
                <w:rFonts w:ascii="HelvNeue Roman for IBM" w:hAnsi="HelvNeue Roman for IBM"/>
              </w:rPr>
              <w:softHyphen/>
            </w:r>
            <w:r>
              <w:rPr>
                <w:rFonts w:ascii="HelvNeue Roman for IBM" w:hAnsi="HelvNeue Roman for IBM"/>
                <w:vertAlign w:val="subscript"/>
              </w:rPr>
              <w:softHyphen/>
            </w:r>
          </w:p>
          <w:p w14:paraId="7951F0CF" w14:textId="77777777" w:rsidR="007A0DFA" w:rsidRPr="007A0DFA" w:rsidRDefault="007A0DFA" w:rsidP="007A0DFA">
            <w:pPr>
              <w:pStyle w:val="ListParagraph"/>
              <w:rPr>
                <w:rFonts w:ascii="HelvNeue Roman for IBM" w:hAnsi="HelvNeue Roman for IBM"/>
              </w:rPr>
            </w:pPr>
          </w:p>
          <w:p w14:paraId="2B3607F8" w14:textId="7C426C67" w:rsidR="00E82EC9" w:rsidRPr="00AF7D3A" w:rsidRDefault="00A90237" w:rsidP="00E82EC9">
            <w:pPr>
              <w:pStyle w:val="Heading3"/>
              <w:rPr>
                <w:rFonts w:ascii="HelvNeue Bold for IBM" w:hAnsi="HelvNeue Bold for IBM"/>
              </w:rPr>
            </w:pPr>
            <w:r>
              <w:rPr>
                <w:rFonts w:ascii="HelvNeue Bold for IBM" w:hAnsi="HelvNeue Bold for IBM"/>
              </w:rPr>
              <w:t xml:space="preserve">TEAM, </w:t>
            </w:r>
            <w:r w:rsidR="00E82EC9">
              <w:rPr>
                <w:rFonts w:ascii="HelvNeue Bold for IBM" w:hAnsi="HelvNeue Bold for IBM"/>
              </w:rPr>
              <w:t>Environment</w:t>
            </w:r>
            <w:r>
              <w:rPr>
                <w:rFonts w:ascii="HelvNeue Bold for IBM" w:hAnsi="HelvNeue Bold for IBM"/>
              </w:rPr>
              <w:t xml:space="preserve"> &amp; SOftware</w:t>
            </w:r>
          </w:p>
          <w:p w14:paraId="56A6813C" w14:textId="0ADF1859" w:rsidR="00E82EC9" w:rsidRPr="00E82EC9" w:rsidRDefault="00E82EC9" w:rsidP="006974CE">
            <w:pPr>
              <w:rPr>
                <w:rFonts w:ascii="HelvNeue Roman for IBM" w:hAnsi="HelvNeue Roman for IBM"/>
              </w:rPr>
            </w:pPr>
          </w:p>
        </w:tc>
      </w:tr>
    </w:tbl>
    <w:p w14:paraId="16F4349E" w14:textId="3B167381" w:rsidR="00EF7CC9" w:rsidRPr="00C4680F" w:rsidRDefault="00EF7CC9" w:rsidP="00BF2317">
      <w:pPr>
        <w:tabs>
          <w:tab w:val="left" w:pos="2340"/>
        </w:tabs>
      </w:pPr>
    </w:p>
    <w:sectPr w:rsidR="00EF7CC9" w:rsidRPr="00C4680F" w:rsidSect="00E82EC9">
      <w:footerReference w:type="first" r:id="rId7"/>
      <w:pgSz w:w="12240" w:h="15840"/>
      <w:pgMar w:top="567" w:right="737" w:bottom="567" w:left="737" w:header="578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A162E6" w14:textId="77777777" w:rsidR="00664B56" w:rsidRDefault="00664B56" w:rsidP="00713050">
      <w:pPr>
        <w:spacing w:line="240" w:lineRule="auto"/>
      </w:pPr>
      <w:r>
        <w:separator/>
      </w:r>
    </w:p>
  </w:endnote>
  <w:endnote w:type="continuationSeparator" w:id="0">
    <w:p w14:paraId="11E60AE3" w14:textId="77777777" w:rsidR="00664B56" w:rsidRDefault="00664B56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8B8643" w14:textId="77777777" w:rsidR="00217980" w:rsidRPr="00682578" w:rsidRDefault="00217980" w:rsidP="00682578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BA3ABB" w14:textId="77777777" w:rsidR="00664B56" w:rsidRDefault="00664B56" w:rsidP="00713050">
      <w:pPr>
        <w:spacing w:line="240" w:lineRule="auto"/>
      </w:pPr>
      <w:r>
        <w:separator/>
      </w:r>
    </w:p>
  </w:footnote>
  <w:footnote w:type="continuationSeparator" w:id="0">
    <w:p w14:paraId="67B94CFC" w14:textId="77777777" w:rsidR="00664B56" w:rsidRDefault="00664B56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F3DC8"/>
    <w:multiLevelType w:val="hybridMultilevel"/>
    <w:tmpl w:val="B0322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A05D66"/>
    <w:multiLevelType w:val="hybridMultilevel"/>
    <w:tmpl w:val="CD409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D624CA9"/>
    <w:multiLevelType w:val="hybridMultilevel"/>
    <w:tmpl w:val="8B140344"/>
    <w:lvl w:ilvl="0" w:tplc="CA8A8C96">
      <w:start w:val="1"/>
      <w:numFmt w:val="bullet"/>
      <w:lvlText w:val=""/>
      <w:lvlJc w:val="left"/>
      <w:pPr>
        <w:ind w:left="340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8C4879"/>
    <w:multiLevelType w:val="hybridMultilevel"/>
    <w:tmpl w:val="2970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D3A"/>
    <w:rsid w:val="00021291"/>
    <w:rsid w:val="000277F7"/>
    <w:rsid w:val="00037ADA"/>
    <w:rsid w:val="0005725C"/>
    <w:rsid w:val="000722C4"/>
    <w:rsid w:val="0007242B"/>
    <w:rsid w:val="000733C4"/>
    <w:rsid w:val="00085E57"/>
    <w:rsid w:val="0009123B"/>
    <w:rsid w:val="00091382"/>
    <w:rsid w:val="000B0619"/>
    <w:rsid w:val="000B61CA"/>
    <w:rsid w:val="000D6995"/>
    <w:rsid w:val="000E5B64"/>
    <w:rsid w:val="000F7610"/>
    <w:rsid w:val="0010128A"/>
    <w:rsid w:val="00114ED7"/>
    <w:rsid w:val="00140B0E"/>
    <w:rsid w:val="001563E6"/>
    <w:rsid w:val="00163A60"/>
    <w:rsid w:val="001A1112"/>
    <w:rsid w:val="001A5CA9"/>
    <w:rsid w:val="001B2AC1"/>
    <w:rsid w:val="001B2D5D"/>
    <w:rsid w:val="001B403A"/>
    <w:rsid w:val="001C197C"/>
    <w:rsid w:val="002178BE"/>
    <w:rsid w:val="00217980"/>
    <w:rsid w:val="00271662"/>
    <w:rsid w:val="0027404F"/>
    <w:rsid w:val="0029095E"/>
    <w:rsid w:val="00293B83"/>
    <w:rsid w:val="002B091C"/>
    <w:rsid w:val="002C2CDD"/>
    <w:rsid w:val="002D45C6"/>
    <w:rsid w:val="002F03FA"/>
    <w:rsid w:val="003006D7"/>
    <w:rsid w:val="00313E86"/>
    <w:rsid w:val="00333CD3"/>
    <w:rsid w:val="00340365"/>
    <w:rsid w:val="00342B64"/>
    <w:rsid w:val="00364079"/>
    <w:rsid w:val="003666C4"/>
    <w:rsid w:val="003775A1"/>
    <w:rsid w:val="0038274D"/>
    <w:rsid w:val="003B461C"/>
    <w:rsid w:val="003C5528"/>
    <w:rsid w:val="003D5A87"/>
    <w:rsid w:val="004077FB"/>
    <w:rsid w:val="00424DD9"/>
    <w:rsid w:val="0046104A"/>
    <w:rsid w:val="00467919"/>
    <w:rsid w:val="004717C5"/>
    <w:rsid w:val="004A2D3E"/>
    <w:rsid w:val="004B0659"/>
    <w:rsid w:val="004C59E2"/>
    <w:rsid w:val="004E659A"/>
    <w:rsid w:val="00523479"/>
    <w:rsid w:val="0052629F"/>
    <w:rsid w:val="00533478"/>
    <w:rsid w:val="00543767"/>
    <w:rsid w:val="00543DB7"/>
    <w:rsid w:val="0055696F"/>
    <w:rsid w:val="00561640"/>
    <w:rsid w:val="00563A29"/>
    <w:rsid w:val="005729B0"/>
    <w:rsid w:val="00584C73"/>
    <w:rsid w:val="00584E89"/>
    <w:rsid w:val="005951FC"/>
    <w:rsid w:val="005A073E"/>
    <w:rsid w:val="005B5877"/>
    <w:rsid w:val="005E3573"/>
    <w:rsid w:val="00614C2E"/>
    <w:rsid w:val="00616B9E"/>
    <w:rsid w:val="00641630"/>
    <w:rsid w:val="00652DE9"/>
    <w:rsid w:val="006600C0"/>
    <w:rsid w:val="00664B56"/>
    <w:rsid w:val="00667D32"/>
    <w:rsid w:val="00667E28"/>
    <w:rsid w:val="00667FF8"/>
    <w:rsid w:val="006709C3"/>
    <w:rsid w:val="00682578"/>
    <w:rsid w:val="00684488"/>
    <w:rsid w:val="006974CE"/>
    <w:rsid w:val="006A2C80"/>
    <w:rsid w:val="006A3CE7"/>
    <w:rsid w:val="006C4C50"/>
    <w:rsid w:val="006D76B1"/>
    <w:rsid w:val="006F6A27"/>
    <w:rsid w:val="00713050"/>
    <w:rsid w:val="00714C71"/>
    <w:rsid w:val="0073234E"/>
    <w:rsid w:val="00741125"/>
    <w:rsid w:val="00746F7F"/>
    <w:rsid w:val="0075581F"/>
    <w:rsid w:val="007569C1"/>
    <w:rsid w:val="00763832"/>
    <w:rsid w:val="00764C3A"/>
    <w:rsid w:val="007A0DFA"/>
    <w:rsid w:val="007A180B"/>
    <w:rsid w:val="007B1809"/>
    <w:rsid w:val="007D2696"/>
    <w:rsid w:val="007D4537"/>
    <w:rsid w:val="00811117"/>
    <w:rsid w:val="00813F03"/>
    <w:rsid w:val="00815CB2"/>
    <w:rsid w:val="00816A8E"/>
    <w:rsid w:val="00826CCA"/>
    <w:rsid w:val="00841146"/>
    <w:rsid w:val="008431D6"/>
    <w:rsid w:val="008433A7"/>
    <w:rsid w:val="00844D54"/>
    <w:rsid w:val="00857EAF"/>
    <w:rsid w:val="008621AA"/>
    <w:rsid w:val="0088504C"/>
    <w:rsid w:val="00891B9E"/>
    <w:rsid w:val="0089382B"/>
    <w:rsid w:val="008A1907"/>
    <w:rsid w:val="008A1D5A"/>
    <w:rsid w:val="008C6BCA"/>
    <w:rsid w:val="008C7B50"/>
    <w:rsid w:val="00925CDD"/>
    <w:rsid w:val="00944738"/>
    <w:rsid w:val="00953E82"/>
    <w:rsid w:val="0097468E"/>
    <w:rsid w:val="00980D6C"/>
    <w:rsid w:val="0098399A"/>
    <w:rsid w:val="009B3C40"/>
    <w:rsid w:val="009B4E60"/>
    <w:rsid w:val="009D60BF"/>
    <w:rsid w:val="009D7459"/>
    <w:rsid w:val="00A00345"/>
    <w:rsid w:val="00A107F8"/>
    <w:rsid w:val="00A212A1"/>
    <w:rsid w:val="00A42540"/>
    <w:rsid w:val="00A45ACF"/>
    <w:rsid w:val="00A50939"/>
    <w:rsid w:val="00A521F4"/>
    <w:rsid w:val="00A669A7"/>
    <w:rsid w:val="00A74CD0"/>
    <w:rsid w:val="00A90237"/>
    <w:rsid w:val="00A93963"/>
    <w:rsid w:val="00A955DA"/>
    <w:rsid w:val="00AA0BA7"/>
    <w:rsid w:val="00AA6A40"/>
    <w:rsid w:val="00AB7523"/>
    <w:rsid w:val="00AC0126"/>
    <w:rsid w:val="00AF14D2"/>
    <w:rsid w:val="00AF5254"/>
    <w:rsid w:val="00AF7D3A"/>
    <w:rsid w:val="00B05238"/>
    <w:rsid w:val="00B164CE"/>
    <w:rsid w:val="00B5664D"/>
    <w:rsid w:val="00B60E4C"/>
    <w:rsid w:val="00BA5B40"/>
    <w:rsid w:val="00BB33DF"/>
    <w:rsid w:val="00BD0206"/>
    <w:rsid w:val="00BD3B8D"/>
    <w:rsid w:val="00BF2317"/>
    <w:rsid w:val="00BF5DDD"/>
    <w:rsid w:val="00C04E0F"/>
    <w:rsid w:val="00C15F42"/>
    <w:rsid w:val="00C2098A"/>
    <w:rsid w:val="00C20DA1"/>
    <w:rsid w:val="00C4680F"/>
    <w:rsid w:val="00C5444A"/>
    <w:rsid w:val="00C6102E"/>
    <w:rsid w:val="00C612DA"/>
    <w:rsid w:val="00C7741E"/>
    <w:rsid w:val="00C84C32"/>
    <w:rsid w:val="00C875AB"/>
    <w:rsid w:val="00C965E4"/>
    <w:rsid w:val="00CA3DF1"/>
    <w:rsid w:val="00CA4581"/>
    <w:rsid w:val="00CB12F7"/>
    <w:rsid w:val="00CC17F5"/>
    <w:rsid w:val="00CE18D5"/>
    <w:rsid w:val="00CF1E42"/>
    <w:rsid w:val="00CF77AC"/>
    <w:rsid w:val="00D04109"/>
    <w:rsid w:val="00D2192F"/>
    <w:rsid w:val="00D2573E"/>
    <w:rsid w:val="00D4220F"/>
    <w:rsid w:val="00D42E4C"/>
    <w:rsid w:val="00D7012D"/>
    <w:rsid w:val="00DA78FE"/>
    <w:rsid w:val="00DD6416"/>
    <w:rsid w:val="00DE7BE9"/>
    <w:rsid w:val="00DF0B78"/>
    <w:rsid w:val="00DF4E0A"/>
    <w:rsid w:val="00E02DCD"/>
    <w:rsid w:val="00E12C60"/>
    <w:rsid w:val="00E1586D"/>
    <w:rsid w:val="00E22E87"/>
    <w:rsid w:val="00E4509C"/>
    <w:rsid w:val="00E57630"/>
    <w:rsid w:val="00E82EC9"/>
    <w:rsid w:val="00E86C2B"/>
    <w:rsid w:val="00EB6EA6"/>
    <w:rsid w:val="00EF7CC9"/>
    <w:rsid w:val="00F12729"/>
    <w:rsid w:val="00F207C0"/>
    <w:rsid w:val="00F20AE5"/>
    <w:rsid w:val="00F32D2B"/>
    <w:rsid w:val="00F33189"/>
    <w:rsid w:val="00F41DEA"/>
    <w:rsid w:val="00F645C7"/>
    <w:rsid w:val="00F677C1"/>
    <w:rsid w:val="00FE5CE8"/>
    <w:rsid w:val="00FF4243"/>
    <w:rsid w:val="1A7F546C"/>
    <w:rsid w:val="375F6466"/>
    <w:rsid w:val="3CD0E803"/>
    <w:rsid w:val="64CE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FB349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1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AC1"/>
    <w:rPr>
      <w:lang w:val="en-GB"/>
    </w:rPr>
  </w:style>
  <w:style w:type="paragraph" w:styleId="Heading1">
    <w:name w:val="heading 1"/>
    <w:basedOn w:val="Normal"/>
    <w:link w:val="Heading1Char"/>
    <w:uiPriority w:val="9"/>
    <w:qFormat/>
    <w:rsid w:val="00D4220F"/>
    <w:pPr>
      <w:keepNext/>
      <w:keepLines/>
      <w:spacing w:before="60" w:after="80" w:line="240" w:lineRule="auto"/>
      <w:contextualSpacing/>
      <w:jc w:val="right"/>
      <w:outlineLvl w:val="0"/>
    </w:pPr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23479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caps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AF7D3A"/>
    <w:pPr>
      <w:keepNext/>
      <w:keepLines/>
      <w:pBdr>
        <w:bottom w:val="single" w:sz="48" w:space="1" w:color="EA4E4E" w:themeColor="accent1"/>
      </w:pBdr>
      <w:spacing w:before="720" w:after="180"/>
      <w:contextualSpacing/>
      <w:outlineLvl w:val="2"/>
    </w:pPr>
    <w:rPr>
      <w:rFonts w:ascii="HelvNeue Roman for IBM" w:eastAsiaTheme="majorEastAsia" w:hAnsi="HelvNeue Roman for IBM" w:cstheme="majorBidi"/>
      <w:caps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C2098A"/>
    <w:pPr>
      <w:keepNext/>
      <w:keepLines/>
      <w:spacing w:before="240"/>
      <w:contextualSpacing/>
      <w:outlineLvl w:val="3"/>
    </w:pPr>
    <w:rPr>
      <w:rFonts w:asciiTheme="majorHAnsi" w:eastAsiaTheme="majorEastAsia" w:hAnsiTheme="majorHAnsi" w:cstheme="majorBidi"/>
      <w:iCs/>
      <w:cap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69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696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3479"/>
    <w:rPr>
      <w:rFonts w:asciiTheme="majorHAnsi" w:eastAsiaTheme="majorEastAsia" w:hAnsiTheme="majorHAnsi" w:cstheme="majorBidi"/>
      <w:caps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7D3A"/>
    <w:rPr>
      <w:rFonts w:ascii="HelvNeue Roman for IBM" w:eastAsiaTheme="majorEastAsia" w:hAnsi="HelvNeue Roman for IBM" w:cstheme="majorBidi"/>
      <w:caps/>
      <w:sz w:val="32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8"/>
    <w:qFormat/>
    <w:rsid w:val="00E22E87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4220F"/>
    <w:rPr>
      <w:rFonts w:ascii="HelvNeue Bold for IBM" w:eastAsiaTheme="majorEastAsia" w:hAnsi="HelvNeue Bold for IBM" w:cstheme="majorBidi"/>
      <w:caps/>
      <w:color w:val="000000" w:themeColor="text1"/>
      <w:sz w:val="50"/>
      <w:szCs w:val="32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C2098A"/>
    <w:rPr>
      <w:rFonts w:asciiTheme="majorHAnsi" w:eastAsiaTheme="majorEastAsia" w:hAnsiTheme="majorHAnsi" w:cstheme="majorBidi"/>
      <w:iCs/>
      <w:caps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qFormat/>
    <w:rsid w:val="000E5B64"/>
    <w:pPr>
      <w:spacing w:after="80" w:line="240" w:lineRule="auto"/>
      <w:ind w:right="284"/>
      <w:contextualSpacing/>
      <w:jc w:val="center"/>
    </w:pPr>
    <w:rPr>
      <w:rFonts w:ascii="HelvNeue Bold for IBM" w:hAnsi="HelvNeue Bold for IBM"/>
      <w:caps/>
      <w:color w:val="EA4E4E" w:themeColor="accent1"/>
      <w:sz w:val="96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rFonts w:asciiTheme="majorHAnsi" w:hAnsiTheme="majorHAnsi"/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69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69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rsid w:val="007D2696"/>
    <w:pPr>
      <w:spacing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D2696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7D2696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7D2696"/>
    <w:rPr>
      <w:rFonts w:eastAsiaTheme="minorEastAsia"/>
      <w:color w:val="5A5A5A" w:themeColor="text1" w:themeTint="A5"/>
      <w:sz w:val="22"/>
      <w:szCs w:val="22"/>
    </w:rPr>
  </w:style>
  <w:style w:type="paragraph" w:styleId="ListParagraph">
    <w:name w:val="List Paragraph"/>
    <w:basedOn w:val="Normal"/>
    <w:uiPriority w:val="34"/>
    <w:unhideWhenUsed/>
    <w:qFormat/>
    <w:rsid w:val="00AA0BA7"/>
    <w:pPr>
      <w:ind w:left="72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00345"/>
    <w:pPr>
      <w:spacing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00345"/>
    <w:rPr>
      <w:rFonts w:ascii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1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6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4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4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5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9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Saar/Library/Containers/com.microsoft.Word/Data/Library/Caches/6153/TM16392737/Polished%20resume,%20designed%20by%20MO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FD1F606026EBC47A7E07BF3DA45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41545-3A55-E244-9D47-3F8DF234D45C}"/>
      </w:docPartPr>
      <w:docPartBody>
        <w:p w:rsidR="00CF1BAE" w:rsidRDefault="00B413D0">
          <w:pPr>
            <w:pStyle w:val="4FD1F606026EBC47A7E07BF3DA45D7FC"/>
          </w:pPr>
          <w:r w:rsidRPr="00333CD3">
            <w:t>YN</w:t>
          </w:r>
        </w:p>
      </w:docPartBody>
    </w:docPart>
    <w:docPart>
      <w:docPartPr>
        <w:name w:val="327494A26502F8459FD7440E75F08C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60EF98-C9E7-3A42-9885-CED1D2A6ECE5}"/>
      </w:docPartPr>
      <w:docPartBody>
        <w:p w:rsidR="00CF1BAE" w:rsidRDefault="00B413D0">
          <w:pPr>
            <w:pStyle w:val="327494A26502F8459FD7440E75F08CE0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auto"/>
    <w:pitch w:val="variable"/>
    <w:sig w:usb0="00000003" w:usb1="00000000" w:usb2="00000000" w:usb3="00000000" w:csb0="00000001" w:csb1="00000000"/>
  </w:font>
  <w:font w:name="HelvNeue Bold for IBM">
    <w:panose1 w:val="020B0804020202020204"/>
    <w:charset w:val="00"/>
    <w:family w:val="auto"/>
    <w:pitch w:val="variable"/>
    <w:sig w:usb0="800000AF" w:usb1="5000204A" w:usb2="00000000" w:usb3="00000000" w:csb0="0000009B" w:csb1="00000000"/>
  </w:font>
  <w:font w:name="Franklin Gothic Demi">
    <w:panose1 w:val="020B0703020102020204"/>
    <w:charset w:val="00"/>
    <w:family w:val="auto"/>
    <w:pitch w:val="variable"/>
    <w:sig w:usb0="00000287" w:usb1="00000000" w:usb2="00000000" w:usb3="00000000" w:csb0="0000009F" w:csb1="00000000"/>
  </w:font>
  <w:font w:name="HelvNeue Roman for IBM">
    <w:panose1 w:val="020B0604020202020204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7CD"/>
    <w:rsid w:val="001437CD"/>
    <w:rsid w:val="003B456C"/>
    <w:rsid w:val="004E54DE"/>
    <w:rsid w:val="008B5DAE"/>
    <w:rsid w:val="00913AFD"/>
    <w:rsid w:val="009629FD"/>
    <w:rsid w:val="00A4096F"/>
    <w:rsid w:val="00B107B1"/>
    <w:rsid w:val="00B413D0"/>
    <w:rsid w:val="00CF1BAE"/>
    <w:rsid w:val="00E57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FD1F606026EBC47A7E07BF3DA45D7FC">
    <w:name w:val="4FD1F606026EBC47A7E07BF3DA45D7FC"/>
  </w:style>
  <w:style w:type="paragraph" w:customStyle="1" w:styleId="10AF2DC723663849AA254AD686597860">
    <w:name w:val="10AF2DC723663849AA254AD686597860"/>
  </w:style>
  <w:style w:type="paragraph" w:customStyle="1" w:styleId="69606D05E472A543A4F963652FED5E53">
    <w:name w:val="69606D05E472A543A4F963652FED5E53"/>
  </w:style>
  <w:style w:type="paragraph" w:customStyle="1" w:styleId="823AC1847298F04ABB49D001C80D0EA1">
    <w:name w:val="823AC1847298F04ABB49D001C80D0EA1"/>
  </w:style>
  <w:style w:type="paragraph" w:customStyle="1" w:styleId="AE285E29EBB8144097B771F32A0D7EE6">
    <w:name w:val="AE285E29EBB8144097B771F32A0D7EE6"/>
  </w:style>
  <w:style w:type="paragraph" w:customStyle="1" w:styleId="327494A26502F8459FD7440E75F08CE0">
    <w:name w:val="327494A26502F8459FD7440E75F08CE0"/>
  </w:style>
  <w:style w:type="paragraph" w:customStyle="1" w:styleId="D4850C71EA49D242819EC43147367A19">
    <w:name w:val="D4850C71EA49D242819EC43147367A19"/>
  </w:style>
  <w:style w:type="paragraph" w:customStyle="1" w:styleId="FAA90444962E504886FE95A3E3373419">
    <w:name w:val="FAA90444962E504886FE95A3E3373419"/>
  </w:style>
  <w:style w:type="paragraph" w:customStyle="1" w:styleId="54BE60D4AD464346949FE9B9A606C227">
    <w:name w:val="54BE60D4AD464346949FE9B9A606C227"/>
  </w:style>
  <w:style w:type="paragraph" w:customStyle="1" w:styleId="AE2F646DF088024DABA98088786DE62D">
    <w:name w:val="AE2F646DF088024DABA98088786DE62D"/>
  </w:style>
  <w:style w:type="paragraph" w:customStyle="1" w:styleId="21731DC2DDCC34478C1A42931A7C1AD2">
    <w:name w:val="21731DC2DDCC34478C1A42931A7C1AD2"/>
  </w:style>
  <w:style w:type="paragraph" w:customStyle="1" w:styleId="5EF70E704528FF489BBF36ECBF9524C5">
    <w:name w:val="5EF70E704528FF489BBF36ECBF9524C5"/>
  </w:style>
  <w:style w:type="paragraph" w:customStyle="1" w:styleId="2FC81127D65A794189A9DDBE24680EF4">
    <w:name w:val="2FC81127D65A794189A9DDBE24680EF4"/>
  </w:style>
  <w:style w:type="paragraph" w:customStyle="1" w:styleId="8ACF24FF668B1845AD8D2AF21920A4A2">
    <w:name w:val="8ACF24FF668B1845AD8D2AF21920A4A2"/>
  </w:style>
  <w:style w:type="paragraph" w:customStyle="1" w:styleId="60E84B3805147F409323B68D99D3162B">
    <w:name w:val="60E84B3805147F409323B68D99D3162B"/>
  </w:style>
  <w:style w:type="paragraph" w:customStyle="1" w:styleId="74BB0CCB05861E4983173E292805CA83">
    <w:name w:val="74BB0CCB05861E4983173E292805CA83"/>
  </w:style>
  <w:style w:type="paragraph" w:customStyle="1" w:styleId="22461773DD3EDA4C9F708ACE6EDF056B">
    <w:name w:val="22461773DD3EDA4C9F708ACE6EDF056B"/>
  </w:style>
  <w:style w:type="paragraph" w:customStyle="1" w:styleId="16F2EA3915A5984BBF03343DF0C6BA8C">
    <w:name w:val="16F2EA3915A5984BBF03343DF0C6BA8C"/>
  </w:style>
  <w:style w:type="paragraph" w:customStyle="1" w:styleId="486AECF1D7DFFD4F80389A6CE18F93FC">
    <w:name w:val="486AECF1D7DFFD4F80389A6CE18F93FC"/>
  </w:style>
  <w:style w:type="paragraph" w:customStyle="1" w:styleId="DC44E3950098F242B71A1D59ED1966A8">
    <w:name w:val="DC44E3950098F242B71A1D59ED1966A8"/>
  </w:style>
  <w:style w:type="paragraph" w:customStyle="1" w:styleId="F1071D0CECAE7E4693B1481DDDF82B7F">
    <w:name w:val="F1071D0CECAE7E4693B1481DDDF82B7F"/>
  </w:style>
  <w:style w:type="paragraph" w:customStyle="1" w:styleId="3E353859684B1642B64F0D9309D5D849">
    <w:name w:val="3E353859684B1642B64F0D9309D5D849"/>
  </w:style>
  <w:style w:type="paragraph" w:customStyle="1" w:styleId="893055FCB417964DA5D069E6F7C16D37">
    <w:name w:val="893055FCB417964DA5D069E6F7C16D37"/>
  </w:style>
  <w:style w:type="paragraph" w:customStyle="1" w:styleId="2141EE025D2BEC4E9DF00963B3DEC016">
    <w:name w:val="2141EE025D2BEC4E9DF00963B3DEC016"/>
  </w:style>
  <w:style w:type="paragraph" w:customStyle="1" w:styleId="1C4B1A349B580846ABFA4D9B404B22C1">
    <w:name w:val="1C4B1A349B580846ABFA4D9B404B22C1"/>
  </w:style>
  <w:style w:type="paragraph" w:customStyle="1" w:styleId="CC2B0603AA8526408D0D6DBB265710B3">
    <w:name w:val="CC2B0603AA8526408D0D6DBB265710B3"/>
  </w:style>
  <w:style w:type="paragraph" w:customStyle="1" w:styleId="A8763C2EA663284BB2B82EF6EBF423CD">
    <w:name w:val="A8763C2EA663284BB2B82EF6EBF423CD"/>
  </w:style>
  <w:style w:type="paragraph" w:customStyle="1" w:styleId="833DC4BCB6859E4C971BFD8457C06E42">
    <w:name w:val="833DC4BCB6859E4C971BFD8457C06E42"/>
  </w:style>
  <w:style w:type="paragraph" w:customStyle="1" w:styleId="227CBE581B670F4980F41F3617413442">
    <w:name w:val="227CBE581B670F4980F41F3617413442"/>
  </w:style>
  <w:style w:type="paragraph" w:customStyle="1" w:styleId="FFA84452221E3746A489E15E0AB1F6DE">
    <w:name w:val="FFA84452221E3746A489E15E0AB1F6DE"/>
  </w:style>
  <w:style w:type="paragraph" w:customStyle="1" w:styleId="1D936A470F00D747AB8B37CAC31FF5EE">
    <w:name w:val="1D936A470F00D747AB8B37CAC31FF5EE"/>
  </w:style>
  <w:style w:type="paragraph" w:customStyle="1" w:styleId="5DE0B025852F8B449F91C52C4532F16D">
    <w:name w:val="5DE0B025852F8B449F91C52C4532F16D"/>
  </w:style>
  <w:style w:type="paragraph" w:customStyle="1" w:styleId="081812F0E330D245BE65FCD08BD42E66">
    <w:name w:val="081812F0E330D245BE65FCD08BD42E66"/>
  </w:style>
  <w:style w:type="paragraph" w:customStyle="1" w:styleId="9C49FC31A009F4439359A1C551AFB3EB">
    <w:name w:val="9C49FC31A009F4439359A1C551AFB3EB"/>
  </w:style>
  <w:style w:type="paragraph" w:customStyle="1" w:styleId="1B117902EB09B145BFEF2EC19C00E6C7">
    <w:name w:val="1B117902EB09B145BFEF2EC19C00E6C7"/>
  </w:style>
  <w:style w:type="paragraph" w:customStyle="1" w:styleId="B32E8DCE9FC2C547AAE8AD1F450E44BB">
    <w:name w:val="B32E8DCE9FC2C547AAE8AD1F450E44BB"/>
  </w:style>
  <w:style w:type="paragraph" w:customStyle="1" w:styleId="A2E6AAA8BDC7AE4FA5315F8CB40297C3">
    <w:name w:val="A2E6AAA8BDC7AE4FA5315F8CB40297C3"/>
  </w:style>
  <w:style w:type="paragraph" w:customStyle="1" w:styleId="130955E25FEADA4EB095D54CA8C957BC">
    <w:name w:val="130955E25FEADA4EB095D54CA8C957BC"/>
  </w:style>
  <w:style w:type="paragraph" w:customStyle="1" w:styleId="134BD6F5EFEB2047804E3E77462C6F9D">
    <w:name w:val="134BD6F5EFEB2047804E3E77462C6F9D"/>
  </w:style>
  <w:style w:type="paragraph" w:customStyle="1" w:styleId="9994EC1E88B92D46B4D587DFDA237ACC">
    <w:name w:val="9994EC1E88B92D46B4D587DFDA237ACC"/>
  </w:style>
  <w:style w:type="paragraph" w:customStyle="1" w:styleId="17FC661E56F0B048B3DEF2B884A5702C">
    <w:name w:val="17FC661E56F0B048B3DEF2B884A5702C"/>
    <w:rsid w:val="001437CD"/>
  </w:style>
  <w:style w:type="paragraph" w:customStyle="1" w:styleId="B89C21EE9E50A84D8233D3C2C4CC8DBC">
    <w:name w:val="B89C21EE9E50A84D8233D3C2C4CC8DBC"/>
    <w:rsid w:val="001437CD"/>
  </w:style>
  <w:style w:type="paragraph" w:customStyle="1" w:styleId="7ACB0E1388E92C4C9D6478A9D504E416">
    <w:name w:val="7ACB0E1388E92C4C9D6478A9D504E416"/>
    <w:rsid w:val="001437CD"/>
  </w:style>
  <w:style w:type="paragraph" w:customStyle="1" w:styleId="80AF1FBEE77A3644A1169A8A8F4DAF7E">
    <w:name w:val="80AF1FBEE77A3644A1169A8A8F4DAF7E"/>
    <w:rsid w:val="001437CD"/>
  </w:style>
  <w:style w:type="paragraph" w:customStyle="1" w:styleId="842C0D250884DA4089039926520AC87F">
    <w:name w:val="842C0D250884DA4089039926520AC87F"/>
    <w:rsid w:val="001437CD"/>
  </w:style>
  <w:style w:type="paragraph" w:customStyle="1" w:styleId="A7C12200421177489004BC479F3C9273">
    <w:name w:val="A7C12200421177489004BC479F3C9273"/>
    <w:rsid w:val="001437CD"/>
  </w:style>
  <w:style w:type="paragraph" w:customStyle="1" w:styleId="EE7CBE2BB6A5054AA8FFF2636958C076">
    <w:name w:val="EE7CBE2BB6A5054AA8FFF2636958C076"/>
    <w:rsid w:val="001437CD"/>
  </w:style>
  <w:style w:type="paragraph" w:customStyle="1" w:styleId="F290D1FC9276D4498FBD8A81E2E7F621">
    <w:name w:val="F290D1FC9276D4498FBD8A81E2E7F621"/>
    <w:rsid w:val="001437CD"/>
  </w:style>
  <w:style w:type="paragraph" w:customStyle="1" w:styleId="2BBA1569BFF56F4190EE904D5614BC47">
    <w:name w:val="2BBA1569BFF56F4190EE904D5614BC47"/>
    <w:rsid w:val="001437CD"/>
  </w:style>
  <w:style w:type="paragraph" w:customStyle="1" w:styleId="CA77F05890B8534CBF6BC49CD34180E4">
    <w:name w:val="CA77F05890B8534CBF6BC49CD34180E4"/>
    <w:rsid w:val="001437CD"/>
  </w:style>
  <w:style w:type="paragraph" w:customStyle="1" w:styleId="40D4CAA072FF134AB194DDA87E04404A">
    <w:name w:val="40D4CAA072FF134AB194DDA87E04404A"/>
    <w:rsid w:val="001437CD"/>
  </w:style>
  <w:style w:type="paragraph" w:customStyle="1" w:styleId="509E171BBBF86546BD643D3AD1B74B5A">
    <w:name w:val="509E171BBBF86546BD643D3AD1B74B5A"/>
    <w:rsid w:val="001437CD"/>
  </w:style>
  <w:style w:type="paragraph" w:customStyle="1" w:styleId="9DE23298FD8C4841A8B2EEBF6B75FBCE">
    <w:name w:val="9DE23298FD8C4841A8B2EEBF6B75FBCE"/>
    <w:rsid w:val="001437CD"/>
  </w:style>
  <w:style w:type="paragraph" w:customStyle="1" w:styleId="882AB12BB50F1D429805303B0A99405D">
    <w:name w:val="882AB12BB50F1D429805303B0A99405D"/>
    <w:rsid w:val="001437CD"/>
  </w:style>
  <w:style w:type="paragraph" w:customStyle="1" w:styleId="A369046DCE438A4383DEB078EB76E2A7">
    <w:name w:val="A369046DCE438A4383DEB078EB76E2A7"/>
    <w:rsid w:val="001437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Polished resume, designed by MOO.dotx</Template>
  <TotalTime>6</TotalTime>
  <Pages>3</Pages>
  <Words>608</Words>
  <Characters>3472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</Company>
  <LinksUpToDate>false</LinksUpToDate>
  <CharactersWithSpaces>4072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 </dc:creator>
  <cp:keywords/>
  <dc:description/>
  <cp:lastModifiedBy>MARK Gilroy</cp:lastModifiedBy>
  <cp:revision>3</cp:revision>
  <dcterms:created xsi:type="dcterms:W3CDTF">2016-11-07T08:57:00Z</dcterms:created>
  <dcterms:modified xsi:type="dcterms:W3CDTF">2016-11-15T16:49:00Z</dcterms:modified>
</cp:coreProperties>
</file>